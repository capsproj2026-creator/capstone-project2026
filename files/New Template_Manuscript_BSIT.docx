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045178" w14:textId="77777777" w:rsidR="00230C7E" w:rsidRPr="00913564" w:rsidRDefault="00230C7E" w:rsidP="00741487">
      <w:pPr>
        <w:pStyle w:val="TitleofDocument"/>
      </w:pPr>
      <w:bookmarkStart w:id="0" w:name="_Toc192259036"/>
      <w:r w:rsidRPr="00913564">
        <w:t>LOREM IPSUM DOLOR SIT AMET</w:t>
      </w:r>
      <w:r w:rsidR="008277BA" w:rsidRPr="00913564">
        <w:t xml:space="preserve"> </w:t>
      </w:r>
      <w:r w:rsidRPr="00913564">
        <w:t>CONSECTETUR</w:t>
      </w:r>
      <w:r w:rsidR="008277BA" w:rsidRPr="00913564">
        <w:t xml:space="preserve"> </w:t>
      </w:r>
      <w:r w:rsidRPr="00913564">
        <w:t>ADIPISCING ELIT NUNC SCELERISQUE HENDRERIT FRINGILLA</w:t>
      </w:r>
      <w:bookmarkEnd w:id="0"/>
    </w:p>
    <w:p w14:paraId="12B659BD" w14:textId="77777777" w:rsidR="00230C7E" w:rsidRPr="00913564" w:rsidRDefault="00956BB7" w:rsidP="00741487">
      <w:pPr>
        <w:pStyle w:val="TitleofDocument"/>
      </w:pPr>
      <w:bookmarkStart w:id="1" w:name="_Toc192259037"/>
      <w:r>
        <w:t>(INVERTED PYRAMID FORMAT)</w:t>
      </w:r>
      <w:bookmarkEnd w:id="1"/>
    </w:p>
    <w:p w14:paraId="789D65EC" w14:textId="77777777" w:rsidR="00230C7E" w:rsidRPr="00913564" w:rsidRDefault="00230C7E" w:rsidP="00741487">
      <w:pPr>
        <w:pStyle w:val="TitleofDocument"/>
      </w:pPr>
    </w:p>
    <w:p w14:paraId="495C0CC3" w14:textId="77777777" w:rsidR="008277BA" w:rsidRPr="00913564" w:rsidRDefault="008277BA" w:rsidP="00741487">
      <w:pPr>
        <w:pStyle w:val="TitleofDocument"/>
      </w:pPr>
    </w:p>
    <w:p w14:paraId="6B6282C2" w14:textId="77777777" w:rsidR="008277BA" w:rsidRPr="00913564" w:rsidRDefault="008277BA" w:rsidP="00741487">
      <w:pPr>
        <w:pStyle w:val="TitleofDocument"/>
      </w:pPr>
    </w:p>
    <w:p w14:paraId="3D3F3839" w14:textId="77777777" w:rsidR="008277BA" w:rsidRPr="00913564" w:rsidRDefault="008277BA" w:rsidP="00741487">
      <w:pPr>
        <w:pStyle w:val="TitleofDocument"/>
      </w:pPr>
    </w:p>
    <w:p w14:paraId="3D5CC457" w14:textId="77777777" w:rsidR="008277BA" w:rsidRPr="00913564" w:rsidRDefault="008277BA" w:rsidP="00741487">
      <w:pPr>
        <w:pStyle w:val="TitleofDocument"/>
      </w:pPr>
    </w:p>
    <w:p w14:paraId="2AE50B15" w14:textId="77777777" w:rsidR="00230C7E" w:rsidRPr="00913564" w:rsidRDefault="00230C7E" w:rsidP="00741487">
      <w:pPr>
        <w:pStyle w:val="TitleofDocument"/>
      </w:pPr>
    </w:p>
    <w:p w14:paraId="2FE6F76D" w14:textId="77777777" w:rsidR="00230C7E" w:rsidRPr="00913564" w:rsidRDefault="00230C7E" w:rsidP="008A20EB">
      <w:pPr>
        <w:spacing w:after="3" w:line="240" w:lineRule="auto"/>
        <w:ind w:firstLine="0"/>
        <w:jc w:val="center"/>
      </w:pPr>
      <w:r w:rsidRPr="00913564">
        <w:t xml:space="preserve">A </w:t>
      </w:r>
      <w:r w:rsidR="001E421A" w:rsidRPr="00913564">
        <w:t>Capstone</w:t>
      </w:r>
      <w:r w:rsidRPr="00913564">
        <w:t xml:space="preserve"> Project </w:t>
      </w:r>
    </w:p>
    <w:p w14:paraId="4AAEDF6C" w14:textId="77777777" w:rsidR="00230C7E" w:rsidRPr="00913564" w:rsidRDefault="00230C7E" w:rsidP="008A20EB">
      <w:pPr>
        <w:spacing w:after="3" w:line="240" w:lineRule="auto"/>
        <w:ind w:firstLine="0"/>
        <w:jc w:val="center"/>
      </w:pPr>
      <w:r w:rsidRPr="00913564">
        <w:t xml:space="preserve">presented to the </w:t>
      </w:r>
      <w:proofErr w:type="gramStart"/>
      <w:r w:rsidRPr="00913564">
        <w:t>Faculty</w:t>
      </w:r>
      <w:proofErr w:type="gramEnd"/>
      <w:r w:rsidRPr="00913564">
        <w:t xml:space="preserve"> of</w:t>
      </w:r>
    </w:p>
    <w:p w14:paraId="31BE0F5F" w14:textId="77777777" w:rsidR="00230C7E" w:rsidRPr="00913564" w:rsidRDefault="00230C7E" w:rsidP="008A20EB">
      <w:pPr>
        <w:spacing w:after="3" w:line="240" w:lineRule="auto"/>
        <w:ind w:right="119" w:firstLine="0"/>
        <w:jc w:val="center"/>
      </w:pPr>
      <w:r w:rsidRPr="00913564">
        <w:t>College of Computer Studies</w:t>
      </w:r>
    </w:p>
    <w:p w14:paraId="636080E2" w14:textId="77777777" w:rsidR="00230C7E" w:rsidRPr="00913564" w:rsidRDefault="00230C7E" w:rsidP="008A20EB">
      <w:pPr>
        <w:spacing w:after="1123" w:line="240" w:lineRule="auto"/>
        <w:ind w:firstLine="0"/>
        <w:jc w:val="center"/>
      </w:pPr>
      <w:r w:rsidRPr="00913564">
        <w:t>Camarines Sur Polytechnic Colleges</w:t>
      </w:r>
    </w:p>
    <w:p w14:paraId="083D41FC" w14:textId="77777777" w:rsidR="008277BA" w:rsidRPr="00913564" w:rsidRDefault="008277BA" w:rsidP="008A20EB">
      <w:pPr>
        <w:spacing w:line="240" w:lineRule="auto"/>
        <w:ind w:right="119" w:firstLine="0"/>
        <w:jc w:val="center"/>
      </w:pPr>
      <w:r w:rsidRPr="00913564">
        <w:t>In Partial Fulfillment of the Requirements</w:t>
      </w:r>
    </w:p>
    <w:p w14:paraId="311918E5" w14:textId="77777777" w:rsidR="008277BA" w:rsidRPr="00913564" w:rsidRDefault="008277BA" w:rsidP="008A20EB">
      <w:pPr>
        <w:spacing w:after="1123" w:line="240" w:lineRule="auto"/>
        <w:ind w:right="119" w:firstLine="0"/>
        <w:jc w:val="center"/>
      </w:pPr>
      <w:r w:rsidRPr="00913564">
        <w:t xml:space="preserve">for the degree Bachelor of Science in </w:t>
      </w:r>
      <w:r w:rsidR="001E421A" w:rsidRPr="00913564">
        <w:t>Information Technology</w:t>
      </w:r>
      <w:r w:rsidRPr="00913564">
        <w:t xml:space="preserve"> </w:t>
      </w:r>
    </w:p>
    <w:p w14:paraId="2ADCD372" w14:textId="77777777" w:rsidR="00230C7E" w:rsidRPr="00913564" w:rsidRDefault="00230C7E" w:rsidP="008A20EB">
      <w:pPr>
        <w:spacing w:after="3" w:line="240" w:lineRule="auto"/>
        <w:ind w:right="119" w:firstLine="0"/>
        <w:jc w:val="center"/>
      </w:pPr>
      <w:r w:rsidRPr="00913564">
        <w:t>By</w:t>
      </w:r>
    </w:p>
    <w:p w14:paraId="74A8967A" w14:textId="77777777" w:rsidR="00230C7E" w:rsidRPr="00913564" w:rsidRDefault="00230C7E" w:rsidP="008A20EB">
      <w:pPr>
        <w:spacing w:after="3" w:line="240" w:lineRule="auto"/>
        <w:ind w:right="119" w:firstLine="0"/>
        <w:jc w:val="center"/>
      </w:pPr>
      <w:r w:rsidRPr="00913564">
        <w:t>Author Name 1</w:t>
      </w:r>
    </w:p>
    <w:p w14:paraId="02A1ACE7" w14:textId="77777777" w:rsidR="00230C7E" w:rsidRPr="00913564" w:rsidRDefault="00230C7E" w:rsidP="008A20EB">
      <w:pPr>
        <w:spacing w:after="3" w:line="240" w:lineRule="auto"/>
        <w:ind w:right="119" w:firstLine="0"/>
        <w:jc w:val="center"/>
      </w:pPr>
      <w:r w:rsidRPr="00913564">
        <w:t>Author Name 2</w:t>
      </w:r>
    </w:p>
    <w:p w14:paraId="0F72C0A9" w14:textId="77777777" w:rsidR="008277BA" w:rsidRPr="00913564" w:rsidRDefault="00230C7E" w:rsidP="008A20EB">
      <w:pPr>
        <w:spacing w:after="2587" w:line="240" w:lineRule="auto"/>
        <w:ind w:right="119" w:firstLine="0"/>
        <w:jc w:val="center"/>
      </w:pPr>
      <w:r w:rsidRPr="00913564">
        <w:t>Author Name 3</w:t>
      </w:r>
    </w:p>
    <w:p w14:paraId="4055C35A" w14:textId="77777777" w:rsidR="004A4FE2" w:rsidRPr="00913564" w:rsidRDefault="008277BA" w:rsidP="004A4FE2">
      <w:pPr>
        <w:spacing w:after="2587" w:line="240" w:lineRule="auto"/>
        <w:ind w:right="119" w:firstLine="0"/>
        <w:jc w:val="center"/>
      </w:pPr>
      <w:proofErr w:type="gramStart"/>
      <w:r w:rsidRPr="00913564">
        <w:t>January</w:t>
      </w:r>
      <w:r w:rsidR="005D4DEA" w:rsidRPr="00913564">
        <w:t>,</w:t>
      </w:r>
      <w:proofErr w:type="gramEnd"/>
      <w:r w:rsidRPr="00913564">
        <w:t xml:space="preserve"> 2022</w:t>
      </w:r>
      <w:bookmarkStart w:id="2" w:name="_Toc256166924"/>
      <w:bookmarkStart w:id="3" w:name="_Toc295225583"/>
      <w:bookmarkStart w:id="4" w:name="_Toc295311425"/>
      <w:bookmarkStart w:id="5" w:name="_Toc295311460"/>
      <w:bookmarkStart w:id="6" w:name="_Toc295312646"/>
      <w:bookmarkStart w:id="7" w:name="_Toc295312809"/>
      <w:bookmarkStart w:id="8" w:name="_Toc295312836"/>
      <w:bookmarkStart w:id="9" w:name="_Toc295313168"/>
    </w:p>
    <w:p w14:paraId="353427C4" w14:textId="77777777" w:rsidR="008A20EB" w:rsidRPr="00913564" w:rsidRDefault="008A20EB" w:rsidP="008A20EB">
      <w:pPr>
        <w:pStyle w:val="ApprovalPage"/>
        <w:spacing w:line="240" w:lineRule="auto"/>
        <w:jc w:val="both"/>
        <w:sectPr w:rsidR="008A20EB" w:rsidRPr="00913564" w:rsidSect="008A20EB">
          <w:headerReference w:type="even" r:id="rId8"/>
          <w:footerReference w:type="even" r:id="rId9"/>
          <w:headerReference w:type="first" r:id="rId10"/>
          <w:pgSz w:w="12240" w:h="15840" w:code="1"/>
          <w:pgMar w:top="1440" w:right="1440" w:bottom="1440" w:left="2160" w:header="720" w:footer="153" w:gutter="0"/>
          <w:pgNumType w:fmt="lowerRoman" w:start="1"/>
          <w:cols w:space="720"/>
          <w:titlePg/>
          <w:docGrid w:linePitch="360"/>
        </w:sectPr>
      </w:pPr>
    </w:p>
    <w:p w14:paraId="2CE65C67" w14:textId="77777777" w:rsidR="008A20EB" w:rsidRPr="00913564" w:rsidRDefault="008A20EB" w:rsidP="00741487">
      <w:pPr>
        <w:pStyle w:val="Heading1"/>
      </w:pPr>
      <w:bookmarkStart w:id="10" w:name="_Toc14113"/>
      <w:bookmarkStart w:id="11" w:name="_Toc192259038"/>
      <w:bookmarkStart w:id="12" w:name="_Toc295225584"/>
      <w:bookmarkStart w:id="13" w:name="_Toc295311426"/>
      <w:bookmarkStart w:id="14" w:name="_Toc295311461"/>
      <w:bookmarkStart w:id="15" w:name="_Toc295312647"/>
      <w:bookmarkStart w:id="16" w:name="_Toc295312810"/>
      <w:bookmarkStart w:id="17" w:name="_Toc295312837"/>
      <w:bookmarkStart w:id="18" w:name="_Toc295313169"/>
      <w:bookmarkStart w:id="19" w:name="_Toc295393944"/>
      <w:bookmarkStart w:id="20" w:name="_Toc296429472"/>
      <w:bookmarkEnd w:id="2"/>
      <w:bookmarkEnd w:id="3"/>
      <w:bookmarkEnd w:id="4"/>
      <w:bookmarkEnd w:id="5"/>
      <w:bookmarkEnd w:id="6"/>
      <w:bookmarkEnd w:id="7"/>
      <w:bookmarkEnd w:id="8"/>
      <w:bookmarkEnd w:id="9"/>
      <w:r w:rsidRPr="00913564">
        <w:lastRenderedPageBreak/>
        <w:t>APPROVAL PAGE</w:t>
      </w:r>
      <w:bookmarkEnd w:id="10"/>
      <w:bookmarkEnd w:id="11"/>
    </w:p>
    <w:p w14:paraId="1C7398DD" w14:textId="77777777" w:rsidR="008A20EB" w:rsidRPr="00913564" w:rsidRDefault="008A20EB" w:rsidP="008A20EB">
      <w:r w:rsidRPr="00913564">
        <w:t xml:space="preserve">In partial fulfillment of the requirements for the degree of Bachelor of Science in </w:t>
      </w:r>
      <w:r w:rsidR="005D4DEA" w:rsidRPr="00913564">
        <w:t>Information Technology</w:t>
      </w:r>
      <w:r w:rsidRPr="00913564">
        <w:t xml:space="preserve">, this research entitled </w:t>
      </w:r>
      <w:r w:rsidRPr="00913564">
        <w:rPr>
          <w:rFonts w:eastAsia="Calibri"/>
          <w:color w:val="FF0000"/>
        </w:rPr>
        <w:t>LOREM IPSUM DOLOR SIT AMET CONSECTETUR ADIPISCING ELIT NUNC SCELERISQUE HENDRERIT FRINGILLA</w:t>
      </w:r>
      <w:r w:rsidRPr="00913564">
        <w:rPr>
          <w:rFonts w:eastAsia="Calibri"/>
        </w:rPr>
        <w:t xml:space="preserve"> </w:t>
      </w:r>
      <w:r w:rsidRPr="00913564">
        <w:t xml:space="preserve">prepared and submitted by </w:t>
      </w:r>
      <w:r w:rsidRPr="00913564">
        <w:rPr>
          <w:rFonts w:eastAsia="Calibri"/>
          <w:color w:val="FF0000"/>
        </w:rPr>
        <w:t>Author Name 1</w:t>
      </w:r>
      <w:r w:rsidRPr="00913564">
        <w:rPr>
          <w:color w:val="FF0000"/>
        </w:rPr>
        <w:t xml:space="preserve">, </w:t>
      </w:r>
      <w:r w:rsidRPr="00913564">
        <w:rPr>
          <w:rFonts w:eastAsia="Calibri"/>
          <w:color w:val="FF0000"/>
        </w:rPr>
        <w:t xml:space="preserve">Author Name </w:t>
      </w:r>
      <w:proofErr w:type="gramStart"/>
      <w:r w:rsidRPr="00913564">
        <w:rPr>
          <w:rFonts w:eastAsia="Calibri"/>
          <w:color w:val="FF0000"/>
        </w:rPr>
        <w:t>2 ,</w:t>
      </w:r>
      <w:proofErr w:type="gramEnd"/>
      <w:r w:rsidRPr="00913564">
        <w:rPr>
          <w:rFonts w:eastAsia="Calibri"/>
          <w:color w:val="FF0000"/>
        </w:rPr>
        <w:t xml:space="preserve"> Author Name 3</w:t>
      </w:r>
      <w:r w:rsidRPr="00913564">
        <w:rPr>
          <w:rFonts w:eastAsia="Calibri"/>
        </w:rPr>
        <w:t xml:space="preserve"> </w:t>
      </w:r>
      <w:r w:rsidRPr="00913564">
        <w:t>has been examined and is recommended for approval and acceptance.</w:t>
      </w:r>
    </w:p>
    <w:p w14:paraId="19BC07AA" w14:textId="77777777" w:rsidR="008A20EB" w:rsidRPr="00913564" w:rsidRDefault="008A20EB" w:rsidP="00B24C23">
      <w:pPr>
        <w:pStyle w:val="Heading2"/>
      </w:pPr>
    </w:p>
    <w:p w14:paraId="5D7ED322" w14:textId="77777777" w:rsidR="008A20EB" w:rsidRPr="00913564" w:rsidRDefault="008A20EB" w:rsidP="008A20EB">
      <w:pPr>
        <w:ind w:firstLine="0"/>
        <w:jc w:val="center"/>
        <w:rPr>
          <w:b/>
          <w:bCs/>
          <w:u w:val="single"/>
        </w:rPr>
      </w:pPr>
      <w:r w:rsidRPr="00913564">
        <w:rPr>
          <w:b/>
          <w:bCs/>
          <w:u w:val="single"/>
        </w:rPr>
        <w:t>ADVISER NAME</w:t>
      </w:r>
    </w:p>
    <w:p w14:paraId="6576990A" w14:textId="77777777" w:rsidR="008A20EB" w:rsidRPr="00913564" w:rsidRDefault="008A20EB" w:rsidP="008A20EB">
      <w:pPr>
        <w:pBdr>
          <w:bottom w:val="single" w:sz="12" w:space="1" w:color="auto"/>
        </w:pBdr>
        <w:ind w:firstLine="0"/>
        <w:jc w:val="center"/>
      </w:pPr>
      <w:r w:rsidRPr="00913564">
        <w:t>Adviser</w:t>
      </w:r>
    </w:p>
    <w:p w14:paraId="11D9FEBC" w14:textId="77777777" w:rsidR="008A20EB" w:rsidRPr="00913564" w:rsidRDefault="008A20EB" w:rsidP="008A20EB"/>
    <w:p w14:paraId="730E2D90" w14:textId="77777777" w:rsidR="008A20EB" w:rsidRPr="00913564" w:rsidRDefault="008A20EB" w:rsidP="008A20EB">
      <w:r w:rsidRPr="00913564">
        <w:t xml:space="preserve">This research project entitled, </w:t>
      </w:r>
      <w:r w:rsidRPr="00913564">
        <w:rPr>
          <w:rFonts w:eastAsia="Calibri"/>
          <w:color w:val="FF0000"/>
        </w:rPr>
        <w:t>LOREM IPSUM DOLOR SIT AMET</w:t>
      </w:r>
      <w:r w:rsidRPr="00913564">
        <w:rPr>
          <w:color w:val="FF0000"/>
        </w:rPr>
        <w:t xml:space="preserve"> </w:t>
      </w:r>
      <w:r w:rsidRPr="00913564">
        <w:rPr>
          <w:rFonts w:eastAsia="Calibri"/>
          <w:color w:val="FF0000"/>
        </w:rPr>
        <w:t>CONSECTETUR ADIPISCING ELIT NUNC SCELERISQUE HENDRERIT</w:t>
      </w:r>
      <w:r w:rsidRPr="00913564">
        <w:rPr>
          <w:color w:val="FF0000"/>
        </w:rPr>
        <w:t xml:space="preserve"> </w:t>
      </w:r>
      <w:r w:rsidRPr="00913564">
        <w:rPr>
          <w:rFonts w:eastAsia="Calibri"/>
          <w:color w:val="FF0000"/>
        </w:rPr>
        <w:t>FRINGILLA</w:t>
      </w:r>
      <w:r w:rsidRPr="00913564">
        <w:t xml:space="preserve">, in partial fulfillment of the requirements for the degree of Bachelor of Science in </w:t>
      </w:r>
      <w:r w:rsidR="00956BB7">
        <w:t>Information Technology</w:t>
      </w:r>
      <w:r w:rsidRPr="00913564">
        <w:t xml:space="preserve"> has been examined and is recommended for acceptance and approval for ORAL EXAMINATION.</w:t>
      </w:r>
    </w:p>
    <w:p w14:paraId="01F6E128" w14:textId="77777777" w:rsidR="008A20EB" w:rsidRPr="00913564" w:rsidRDefault="008A20EB" w:rsidP="008A20EB"/>
    <w:p w14:paraId="7728681C" w14:textId="77777777" w:rsidR="008A20EB" w:rsidRPr="00913564" w:rsidRDefault="008A20EB" w:rsidP="008A20EB">
      <w:pPr>
        <w:ind w:firstLine="0"/>
        <w:jc w:val="center"/>
        <w:rPr>
          <w:b/>
          <w:bCs/>
        </w:rPr>
      </w:pPr>
      <w:r w:rsidRPr="00913564">
        <w:rPr>
          <w:rFonts w:eastAsia="Calibri"/>
          <w:b/>
          <w:bCs/>
        </w:rPr>
        <w:t>RESEARCH COMMITTEE:</w:t>
      </w:r>
    </w:p>
    <w:p w14:paraId="642EFD4C" w14:textId="77777777" w:rsidR="008A20EB" w:rsidRPr="00913564" w:rsidRDefault="008A20EB" w:rsidP="008A20EB">
      <w:pPr>
        <w:pStyle w:val="ApprovalPage"/>
        <w:spacing w:line="240" w:lineRule="auto"/>
        <w:jc w:val="both"/>
      </w:pPr>
    </w:p>
    <w:p w14:paraId="79B83894" w14:textId="77777777" w:rsidR="008A20EB" w:rsidRPr="00913564" w:rsidRDefault="008A20EB" w:rsidP="008A20EB">
      <w:pPr>
        <w:pStyle w:val="ApprovalPage"/>
        <w:spacing w:line="240"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8A20EB" w:rsidRPr="00913564" w14:paraId="433A493B" w14:textId="77777777" w:rsidTr="00443D23">
        <w:trPr>
          <w:trHeight w:val="827"/>
        </w:trPr>
        <w:tc>
          <w:tcPr>
            <w:tcW w:w="4315" w:type="dxa"/>
          </w:tcPr>
          <w:p w14:paraId="2B5F7C27" w14:textId="77777777" w:rsidR="008A20EB" w:rsidRPr="00913564" w:rsidRDefault="008A20EB" w:rsidP="00443D23">
            <w:pPr>
              <w:pStyle w:val="ApprovalPage"/>
              <w:spacing w:line="240" w:lineRule="auto"/>
              <w:rPr>
                <w:b/>
                <w:bCs/>
                <w:u w:val="single"/>
              </w:rPr>
            </w:pPr>
            <w:r w:rsidRPr="00913564">
              <w:rPr>
                <w:b/>
                <w:bCs/>
                <w:u w:val="single"/>
              </w:rPr>
              <w:t>PANEL MEMBER 1</w:t>
            </w:r>
          </w:p>
          <w:p w14:paraId="092ABDB6" w14:textId="77777777" w:rsidR="008A20EB" w:rsidRPr="00913564" w:rsidRDefault="008A20EB" w:rsidP="00443D23">
            <w:pPr>
              <w:pStyle w:val="ApprovalPage"/>
              <w:spacing w:line="240" w:lineRule="auto"/>
            </w:pPr>
          </w:p>
          <w:p w14:paraId="47BCA4EA" w14:textId="77777777" w:rsidR="008A20EB" w:rsidRPr="00913564" w:rsidRDefault="008A20EB" w:rsidP="00443D23">
            <w:pPr>
              <w:pStyle w:val="ApprovalPage"/>
              <w:spacing w:line="240" w:lineRule="auto"/>
            </w:pPr>
            <w:r w:rsidRPr="00913564">
              <w:t>Member</w:t>
            </w:r>
          </w:p>
        </w:tc>
        <w:tc>
          <w:tcPr>
            <w:tcW w:w="4315" w:type="dxa"/>
          </w:tcPr>
          <w:p w14:paraId="2B0F8EE2" w14:textId="77777777" w:rsidR="008A20EB" w:rsidRPr="00913564" w:rsidRDefault="008A20EB" w:rsidP="00443D23">
            <w:pPr>
              <w:pStyle w:val="ApprovalPage"/>
              <w:spacing w:line="240" w:lineRule="auto"/>
              <w:rPr>
                <w:b/>
                <w:bCs/>
                <w:u w:val="single"/>
              </w:rPr>
            </w:pPr>
            <w:r w:rsidRPr="00913564">
              <w:rPr>
                <w:b/>
                <w:bCs/>
                <w:u w:val="single"/>
              </w:rPr>
              <w:t>PANEL MEMBER 2</w:t>
            </w:r>
          </w:p>
          <w:p w14:paraId="0EE940D5" w14:textId="77777777" w:rsidR="008A20EB" w:rsidRPr="00913564" w:rsidRDefault="008A20EB" w:rsidP="00443D23">
            <w:pPr>
              <w:pStyle w:val="ApprovalPage"/>
              <w:spacing w:line="240" w:lineRule="auto"/>
            </w:pPr>
          </w:p>
          <w:p w14:paraId="2568DEDB" w14:textId="77777777" w:rsidR="008A20EB" w:rsidRPr="00913564" w:rsidRDefault="008A20EB" w:rsidP="00443D23">
            <w:pPr>
              <w:pStyle w:val="ApprovalPage"/>
              <w:spacing w:line="240" w:lineRule="auto"/>
            </w:pPr>
            <w:r w:rsidRPr="00913564">
              <w:t>Member</w:t>
            </w:r>
          </w:p>
        </w:tc>
      </w:tr>
      <w:tr w:rsidR="008A20EB" w:rsidRPr="00913564" w14:paraId="37167443" w14:textId="77777777" w:rsidTr="00443D23">
        <w:trPr>
          <w:trHeight w:val="1070"/>
        </w:trPr>
        <w:tc>
          <w:tcPr>
            <w:tcW w:w="8630" w:type="dxa"/>
            <w:gridSpan w:val="2"/>
          </w:tcPr>
          <w:p w14:paraId="2E1835D3" w14:textId="77777777" w:rsidR="008A20EB" w:rsidRPr="00913564" w:rsidRDefault="008A20EB" w:rsidP="00443D23">
            <w:pPr>
              <w:pStyle w:val="ApprovalPage"/>
              <w:spacing w:line="240" w:lineRule="auto"/>
            </w:pPr>
          </w:p>
          <w:p w14:paraId="71D5ADE0" w14:textId="77777777" w:rsidR="008A20EB" w:rsidRPr="00913564" w:rsidRDefault="008A20EB" w:rsidP="00443D23">
            <w:pPr>
              <w:pStyle w:val="ApprovalPage"/>
              <w:spacing w:line="240" w:lineRule="auto"/>
            </w:pPr>
          </w:p>
          <w:p w14:paraId="2D7C5C7E" w14:textId="77777777" w:rsidR="008A20EB" w:rsidRPr="00913564" w:rsidRDefault="008A20EB" w:rsidP="00443D23">
            <w:pPr>
              <w:pStyle w:val="ApprovalPage"/>
              <w:spacing w:line="240" w:lineRule="auto"/>
              <w:rPr>
                <w:b/>
                <w:bCs/>
                <w:u w:val="single"/>
              </w:rPr>
            </w:pPr>
            <w:r w:rsidRPr="00913564">
              <w:rPr>
                <w:b/>
                <w:bCs/>
                <w:u w:val="single"/>
              </w:rPr>
              <w:t>PANEL CHAIR</w:t>
            </w:r>
          </w:p>
          <w:p w14:paraId="16F519D4" w14:textId="77777777" w:rsidR="008A20EB" w:rsidRPr="00913564" w:rsidRDefault="008A20EB" w:rsidP="00443D23">
            <w:pPr>
              <w:pStyle w:val="ApprovalPage"/>
              <w:spacing w:line="240" w:lineRule="auto"/>
            </w:pPr>
          </w:p>
          <w:p w14:paraId="53EC9B81" w14:textId="77777777" w:rsidR="008A20EB" w:rsidRPr="00913564" w:rsidRDefault="008A20EB" w:rsidP="00E80E5B">
            <w:pPr>
              <w:pStyle w:val="ApprovalPage"/>
              <w:spacing w:line="240" w:lineRule="auto"/>
            </w:pPr>
            <w:r w:rsidRPr="00913564">
              <w:t>Chairman</w:t>
            </w:r>
          </w:p>
        </w:tc>
      </w:tr>
    </w:tbl>
    <w:p w14:paraId="7377045B" w14:textId="77777777" w:rsidR="00741487" w:rsidRPr="00913564" w:rsidRDefault="00741487" w:rsidP="00741487">
      <w:pPr>
        <w:pStyle w:val="Heading1"/>
        <w:sectPr w:rsidR="00741487" w:rsidRPr="00913564" w:rsidSect="008A20EB">
          <w:headerReference w:type="default" r:id="rId11"/>
          <w:footerReference w:type="even" r:id="rId12"/>
          <w:footerReference w:type="default" r:id="rId13"/>
          <w:headerReference w:type="first" r:id="rId14"/>
          <w:pgSz w:w="12240" w:h="15840" w:code="1"/>
          <w:pgMar w:top="1440" w:right="1440" w:bottom="1440" w:left="2160" w:header="720" w:footer="504" w:gutter="0"/>
          <w:pgNumType w:fmt="lowerRoman" w:start="2"/>
          <w:cols w:space="720"/>
          <w:docGrid w:linePitch="360"/>
        </w:sectPr>
      </w:pPr>
      <w:bookmarkStart w:id="21" w:name="_Toc14114"/>
    </w:p>
    <w:p w14:paraId="37EF04FB" w14:textId="77777777" w:rsidR="00E80E5B" w:rsidRPr="00913564" w:rsidRDefault="00E80E5B" w:rsidP="00741487">
      <w:pPr>
        <w:pStyle w:val="Heading1"/>
      </w:pPr>
      <w:bookmarkStart w:id="22" w:name="_Toc192259039"/>
      <w:r w:rsidRPr="00913564">
        <w:lastRenderedPageBreak/>
        <w:t>PANEL OF EXAMINERS</w:t>
      </w:r>
      <w:bookmarkEnd w:id="21"/>
      <w:bookmarkEnd w:id="22"/>
    </w:p>
    <w:p w14:paraId="679ED6A4" w14:textId="77777777" w:rsidR="00E80E5B" w:rsidRPr="00913564" w:rsidRDefault="00E80E5B" w:rsidP="00E80E5B">
      <w:r w:rsidRPr="00913564">
        <w:rPr>
          <w:rFonts w:eastAsia="Calibri"/>
        </w:rPr>
        <w:t xml:space="preserve">APPROVED </w:t>
      </w:r>
      <w:r w:rsidRPr="00913564">
        <w:t xml:space="preserve">by the Committee on Oral Examination with a grade of </w:t>
      </w:r>
      <w:r w:rsidRPr="00913564">
        <w:rPr>
          <w:rFonts w:eastAsia="Calibri"/>
        </w:rPr>
        <w:t xml:space="preserve">PASSED </w:t>
      </w:r>
      <w:r w:rsidRPr="00913564">
        <w:t xml:space="preserve">on </w:t>
      </w:r>
      <w:r w:rsidR="0027347B">
        <w:t>[ADD FOD DATE HERE]</w:t>
      </w:r>
      <w:r w:rsidRPr="0091356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E80E5B" w:rsidRPr="00913564" w14:paraId="055EBD53" w14:textId="77777777" w:rsidTr="00E80E5B">
        <w:trPr>
          <w:trHeight w:val="827"/>
        </w:trPr>
        <w:tc>
          <w:tcPr>
            <w:tcW w:w="8630" w:type="dxa"/>
            <w:gridSpan w:val="2"/>
          </w:tcPr>
          <w:p w14:paraId="539D3A07" w14:textId="77777777" w:rsidR="00E80E5B" w:rsidRPr="00913564" w:rsidRDefault="00E80E5B" w:rsidP="00E80E5B">
            <w:pPr>
              <w:pStyle w:val="ApprovalPage"/>
              <w:spacing w:line="240" w:lineRule="auto"/>
            </w:pPr>
          </w:p>
          <w:p w14:paraId="51C80053" w14:textId="77777777" w:rsidR="00E80E5B" w:rsidRPr="00913564" w:rsidRDefault="00E80E5B" w:rsidP="00E80E5B">
            <w:pPr>
              <w:pStyle w:val="ApprovalPage"/>
              <w:spacing w:line="240" w:lineRule="auto"/>
            </w:pPr>
          </w:p>
          <w:p w14:paraId="00C14B92" w14:textId="77777777" w:rsidR="00E80E5B" w:rsidRPr="00913564" w:rsidRDefault="00E80E5B" w:rsidP="00E80E5B">
            <w:pPr>
              <w:pStyle w:val="ApprovalPage"/>
              <w:spacing w:line="240" w:lineRule="auto"/>
              <w:rPr>
                <w:b/>
                <w:bCs/>
                <w:u w:val="single"/>
              </w:rPr>
            </w:pPr>
            <w:r w:rsidRPr="00913564">
              <w:rPr>
                <w:b/>
                <w:bCs/>
                <w:u w:val="single"/>
              </w:rPr>
              <w:t>PANEL CHAIR</w:t>
            </w:r>
          </w:p>
          <w:p w14:paraId="127CC43C" w14:textId="77777777" w:rsidR="00E80E5B" w:rsidRPr="00913564" w:rsidRDefault="00E80E5B" w:rsidP="00E80E5B">
            <w:pPr>
              <w:pStyle w:val="ApprovalPage"/>
              <w:spacing w:line="240" w:lineRule="auto"/>
            </w:pPr>
          </w:p>
          <w:p w14:paraId="5780DB02" w14:textId="77777777" w:rsidR="00E80E5B" w:rsidRPr="00913564" w:rsidRDefault="00E80E5B" w:rsidP="00E80E5B">
            <w:pPr>
              <w:pStyle w:val="ApprovalPage"/>
              <w:spacing w:line="240" w:lineRule="auto"/>
              <w:rPr>
                <w:b/>
                <w:bCs/>
                <w:u w:val="single"/>
              </w:rPr>
            </w:pPr>
            <w:r w:rsidRPr="00913564">
              <w:t>Chairman</w:t>
            </w:r>
          </w:p>
        </w:tc>
      </w:tr>
      <w:tr w:rsidR="00E80E5B" w:rsidRPr="00913564" w14:paraId="63DBCFE4" w14:textId="77777777" w:rsidTr="00E80E5B">
        <w:trPr>
          <w:trHeight w:val="827"/>
        </w:trPr>
        <w:tc>
          <w:tcPr>
            <w:tcW w:w="4315" w:type="dxa"/>
          </w:tcPr>
          <w:p w14:paraId="1E91D001" w14:textId="77777777" w:rsidR="00E80E5B" w:rsidRPr="00913564" w:rsidRDefault="00E80E5B" w:rsidP="00443D23">
            <w:pPr>
              <w:pStyle w:val="ApprovalPage"/>
              <w:spacing w:line="240" w:lineRule="auto"/>
              <w:rPr>
                <w:b/>
                <w:bCs/>
                <w:u w:val="single"/>
              </w:rPr>
            </w:pPr>
          </w:p>
          <w:p w14:paraId="5AE56857" w14:textId="77777777" w:rsidR="00E80E5B" w:rsidRPr="00913564" w:rsidRDefault="00E80E5B" w:rsidP="00443D23">
            <w:pPr>
              <w:pStyle w:val="ApprovalPage"/>
              <w:spacing w:line="240" w:lineRule="auto"/>
              <w:rPr>
                <w:b/>
                <w:bCs/>
                <w:u w:val="single"/>
              </w:rPr>
            </w:pPr>
          </w:p>
          <w:p w14:paraId="2DE0B15E" w14:textId="77777777" w:rsidR="00E80E5B" w:rsidRPr="00913564" w:rsidRDefault="00E80E5B" w:rsidP="00443D23">
            <w:pPr>
              <w:pStyle w:val="ApprovalPage"/>
              <w:spacing w:line="240" w:lineRule="auto"/>
              <w:rPr>
                <w:b/>
                <w:bCs/>
                <w:u w:val="single"/>
              </w:rPr>
            </w:pPr>
          </w:p>
          <w:p w14:paraId="20011BDF" w14:textId="77777777" w:rsidR="00E80E5B" w:rsidRPr="00913564" w:rsidRDefault="00E80E5B" w:rsidP="00443D23">
            <w:pPr>
              <w:pStyle w:val="ApprovalPage"/>
              <w:spacing w:line="240" w:lineRule="auto"/>
              <w:rPr>
                <w:b/>
                <w:bCs/>
                <w:u w:val="single"/>
              </w:rPr>
            </w:pPr>
            <w:r w:rsidRPr="00913564">
              <w:rPr>
                <w:b/>
                <w:bCs/>
                <w:u w:val="single"/>
              </w:rPr>
              <w:t>PANEL MEMBER 1</w:t>
            </w:r>
          </w:p>
          <w:p w14:paraId="659700BE" w14:textId="77777777" w:rsidR="00E80E5B" w:rsidRPr="00913564" w:rsidRDefault="00E80E5B" w:rsidP="00443D23">
            <w:pPr>
              <w:pStyle w:val="ApprovalPage"/>
              <w:spacing w:line="240" w:lineRule="auto"/>
            </w:pPr>
          </w:p>
          <w:p w14:paraId="6D0464D8" w14:textId="77777777" w:rsidR="00E80E5B" w:rsidRPr="00913564" w:rsidRDefault="00E80E5B" w:rsidP="00443D23">
            <w:pPr>
              <w:pStyle w:val="ApprovalPage"/>
              <w:spacing w:line="240" w:lineRule="auto"/>
            </w:pPr>
            <w:r w:rsidRPr="00913564">
              <w:t>Member</w:t>
            </w:r>
          </w:p>
        </w:tc>
        <w:tc>
          <w:tcPr>
            <w:tcW w:w="4315" w:type="dxa"/>
          </w:tcPr>
          <w:p w14:paraId="5C9D9AEB" w14:textId="77777777" w:rsidR="00E80E5B" w:rsidRPr="00913564" w:rsidRDefault="00E80E5B" w:rsidP="00443D23">
            <w:pPr>
              <w:pStyle w:val="ApprovalPage"/>
              <w:spacing w:line="240" w:lineRule="auto"/>
              <w:rPr>
                <w:b/>
                <w:bCs/>
                <w:u w:val="single"/>
              </w:rPr>
            </w:pPr>
          </w:p>
          <w:p w14:paraId="254D0B4E" w14:textId="77777777" w:rsidR="00E80E5B" w:rsidRPr="00913564" w:rsidRDefault="00E80E5B" w:rsidP="00443D23">
            <w:pPr>
              <w:pStyle w:val="ApprovalPage"/>
              <w:spacing w:line="240" w:lineRule="auto"/>
              <w:rPr>
                <w:b/>
                <w:bCs/>
                <w:u w:val="single"/>
              </w:rPr>
            </w:pPr>
          </w:p>
          <w:p w14:paraId="17B77253" w14:textId="77777777" w:rsidR="00E80E5B" w:rsidRPr="00913564" w:rsidRDefault="00E80E5B" w:rsidP="00443D23">
            <w:pPr>
              <w:pStyle w:val="ApprovalPage"/>
              <w:spacing w:line="240" w:lineRule="auto"/>
              <w:rPr>
                <w:b/>
                <w:bCs/>
                <w:u w:val="single"/>
              </w:rPr>
            </w:pPr>
          </w:p>
          <w:p w14:paraId="73A99C76" w14:textId="77777777" w:rsidR="00E80E5B" w:rsidRPr="00913564" w:rsidRDefault="00E80E5B" w:rsidP="00443D23">
            <w:pPr>
              <w:pStyle w:val="ApprovalPage"/>
              <w:spacing w:line="240" w:lineRule="auto"/>
              <w:rPr>
                <w:b/>
                <w:bCs/>
                <w:u w:val="single"/>
              </w:rPr>
            </w:pPr>
            <w:r w:rsidRPr="00913564">
              <w:rPr>
                <w:b/>
                <w:bCs/>
                <w:u w:val="single"/>
              </w:rPr>
              <w:t>PANEL MEMBER 2</w:t>
            </w:r>
          </w:p>
          <w:p w14:paraId="4CE4518E" w14:textId="77777777" w:rsidR="00E80E5B" w:rsidRPr="00913564" w:rsidRDefault="00E80E5B" w:rsidP="00443D23">
            <w:pPr>
              <w:pStyle w:val="ApprovalPage"/>
              <w:spacing w:line="240" w:lineRule="auto"/>
            </w:pPr>
          </w:p>
          <w:p w14:paraId="6E1983A2" w14:textId="77777777" w:rsidR="00E80E5B" w:rsidRPr="00913564" w:rsidRDefault="00E80E5B" w:rsidP="00443D23">
            <w:pPr>
              <w:pStyle w:val="ApprovalPage"/>
              <w:spacing w:line="240" w:lineRule="auto"/>
            </w:pPr>
            <w:r w:rsidRPr="00913564">
              <w:t>Member</w:t>
            </w:r>
          </w:p>
        </w:tc>
      </w:tr>
    </w:tbl>
    <w:p w14:paraId="02C3495B" w14:textId="77777777" w:rsidR="00E80E5B" w:rsidRPr="00913564" w:rsidRDefault="00E80E5B" w:rsidP="00E80E5B">
      <w:pPr>
        <w:pBdr>
          <w:bottom w:val="single" w:sz="12" w:space="1" w:color="auto"/>
        </w:pBdr>
      </w:pPr>
    </w:p>
    <w:p w14:paraId="18E1CE46" w14:textId="77777777" w:rsidR="00E80E5B" w:rsidRPr="00913564" w:rsidRDefault="00E80E5B" w:rsidP="00E80E5B">
      <w:r w:rsidRPr="00913564">
        <w:br/>
      </w:r>
      <w:r w:rsidRPr="00913564">
        <w:rPr>
          <w:rFonts w:eastAsia="Calibri"/>
          <w:b/>
          <w:bCs/>
        </w:rPr>
        <w:tab/>
        <w:t>ACCEPTED</w:t>
      </w:r>
      <w:r w:rsidRPr="00913564">
        <w:rPr>
          <w:rFonts w:eastAsia="Calibri"/>
        </w:rPr>
        <w:t xml:space="preserve"> </w:t>
      </w:r>
      <w:r w:rsidRPr="00913564">
        <w:t xml:space="preserve">and </w:t>
      </w:r>
      <w:r w:rsidRPr="00913564">
        <w:rPr>
          <w:rFonts w:eastAsia="Calibri"/>
          <w:b/>
          <w:bCs/>
        </w:rPr>
        <w:t>APPROVED</w:t>
      </w:r>
      <w:r w:rsidRPr="00913564">
        <w:rPr>
          <w:rFonts w:eastAsia="Calibri"/>
        </w:rPr>
        <w:t xml:space="preserve"> </w:t>
      </w:r>
      <w:r w:rsidRPr="00913564">
        <w:t xml:space="preserve">in partial fulfillment of the requirements in Bachelor of Science in </w:t>
      </w:r>
      <w:r w:rsidR="000C6348">
        <w:t>Information Technology</w:t>
      </w:r>
      <w:r w:rsidRPr="00913564">
        <w:t xml:space="preserve"> with a grade of </w:t>
      </w:r>
      <w:r w:rsidR="00A570A7" w:rsidRPr="00913564">
        <w:rPr>
          <w:color w:val="000000" w:themeColor="text1"/>
        </w:rPr>
        <w:t>_</w:t>
      </w:r>
      <w:r w:rsidR="00737429">
        <w:rPr>
          <w:color w:val="000000" w:themeColor="text1"/>
        </w:rPr>
        <w:t>__</w:t>
      </w:r>
      <w:r w:rsidR="00A570A7" w:rsidRPr="00913564">
        <w:rPr>
          <w:color w:val="000000" w:themeColor="text1"/>
        </w:rPr>
        <w:t>__</w:t>
      </w:r>
      <w:r w:rsidRPr="00913564">
        <w:t>.</w:t>
      </w:r>
    </w:p>
    <w:p w14:paraId="29B31F56" w14:textId="77777777" w:rsidR="00E80E5B" w:rsidRPr="00913564" w:rsidRDefault="00E80E5B" w:rsidP="00E80E5B">
      <w:pPr>
        <w:ind w:firstLine="0"/>
        <w:jc w:val="center"/>
      </w:pPr>
    </w:p>
    <w:p w14:paraId="57C5F0CB" w14:textId="77777777" w:rsidR="00E80E5B" w:rsidRPr="00913564" w:rsidRDefault="00E80E5B" w:rsidP="00E80E5B">
      <w:pPr>
        <w:ind w:firstLine="0"/>
        <w:jc w:val="center"/>
      </w:pPr>
    </w:p>
    <w:p w14:paraId="5FB391AE" w14:textId="77777777" w:rsidR="00E80E5B" w:rsidRPr="00913564" w:rsidRDefault="00E80E5B" w:rsidP="00E80E5B">
      <w:pPr>
        <w:ind w:firstLine="0"/>
        <w:jc w:val="center"/>
        <w:rPr>
          <w:b/>
          <w:bCs/>
          <w:u w:val="single"/>
        </w:rPr>
      </w:pPr>
      <w:r w:rsidRPr="00913564">
        <w:rPr>
          <w:rFonts w:eastAsia="Calibri"/>
          <w:b/>
          <w:bCs/>
          <w:u w:val="single"/>
        </w:rPr>
        <w:t>DEAN NAME, DIT</w:t>
      </w:r>
    </w:p>
    <w:p w14:paraId="06E8BCAC" w14:textId="77777777" w:rsidR="00E80E5B" w:rsidRPr="00913564" w:rsidRDefault="00E80E5B" w:rsidP="00E80E5B">
      <w:pPr>
        <w:ind w:firstLine="0"/>
        <w:jc w:val="center"/>
      </w:pPr>
      <w:r w:rsidRPr="00913564">
        <w:t>Dean</w:t>
      </w:r>
      <w:r w:rsidR="007D399B" w:rsidRPr="00913564">
        <w:t>, College of Computer Studies</w:t>
      </w:r>
    </w:p>
    <w:p w14:paraId="299ABAA6" w14:textId="77777777" w:rsidR="00E80E5B" w:rsidRPr="00913564" w:rsidRDefault="00E80E5B" w:rsidP="00E80E5B">
      <w:pPr>
        <w:ind w:firstLine="0"/>
        <w:jc w:val="center"/>
      </w:pPr>
      <w:r w:rsidRPr="00913564">
        <w:t>Date: _____________________</w:t>
      </w:r>
    </w:p>
    <w:p w14:paraId="2FF73392" w14:textId="77777777" w:rsidR="00741487" w:rsidRPr="00913564" w:rsidRDefault="00741487" w:rsidP="00741487">
      <w:pPr>
        <w:pStyle w:val="Heading1"/>
      </w:pPr>
    </w:p>
    <w:p w14:paraId="39822388" w14:textId="77777777" w:rsidR="00407C5F" w:rsidRPr="00913564" w:rsidRDefault="00407C5F" w:rsidP="00407C5F"/>
    <w:p w14:paraId="5099FAC9" w14:textId="77777777" w:rsidR="00407C5F" w:rsidRPr="00913564" w:rsidRDefault="00407C5F" w:rsidP="00407C5F">
      <w:pPr>
        <w:sectPr w:rsidR="00407C5F" w:rsidRPr="00913564" w:rsidSect="008A20EB">
          <w:pgSz w:w="12240" w:h="15840" w:code="1"/>
          <w:pgMar w:top="1440" w:right="1440" w:bottom="1440" w:left="2160" w:header="720" w:footer="504" w:gutter="0"/>
          <w:pgNumType w:fmt="lowerRoman" w:start="2"/>
          <w:cols w:space="720"/>
          <w:docGrid w:linePitch="360"/>
        </w:sectPr>
      </w:pPr>
    </w:p>
    <w:p w14:paraId="3E36DDD1" w14:textId="77777777" w:rsidR="00294879" w:rsidRPr="00913564" w:rsidRDefault="009B01D0" w:rsidP="00741487">
      <w:pPr>
        <w:pStyle w:val="Heading1"/>
      </w:pPr>
      <w:bookmarkStart w:id="23" w:name="_Toc192259040"/>
      <w:r w:rsidRPr="00913564">
        <w:lastRenderedPageBreak/>
        <w:t>DEDICATION</w:t>
      </w:r>
      <w:bookmarkEnd w:id="23"/>
    </w:p>
    <w:p w14:paraId="59E86ADF" w14:textId="77777777" w:rsidR="009B01D0" w:rsidRPr="00913564" w:rsidRDefault="009B01D0" w:rsidP="00565DDF">
      <w:pPr>
        <w:ind w:firstLine="0"/>
      </w:pPr>
    </w:p>
    <w:p w14:paraId="4458E5F2" w14:textId="77777777" w:rsidR="009B01D0" w:rsidRPr="00913564" w:rsidRDefault="009B01D0" w:rsidP="009B01D0">
      <w:pPr>
        <w:ind w:firstLine="0"/>
        <w:jc w:val="center"/>
      </w:pPr>
      <w:r w:rsidRPr="00913564">
        <w:t xml:space="preserve">Ad </w:t>
      </w:r>
      <w:proofErr w:type="spellStart"/>
      <w:r w:rsidRPr="00913564">
        <w:t>Majorem</w:t>
      </w:r>
      <w:proofErr w:type="spellEnd"/>
      <w:r w:rsidRPr="00913564">
        <w:t xml:space="preserve"> Dei </w:t>
      </w:r>
      <w:proofErr w:type="spellStart"/>
      <w:r w:rsidRPr="00913564">
        <w:t>Gloriam</w:t>
      </w:r>
      <w:proofErr w:type="spellEnd"/>
    </w:p>
    <w:p w14:paraId="217A5533" w14:textId="77777777" w:rsidR="004A4FE2" w:rsidRPr="00913564" w:rsidRDefault="004A4FE2" w:rsidP="009B01D0">
      <w:pPr>
        <w:ind w:firstLine="0"/>
        <w:jc w:val="center"/>
      </w:pPr>
    </w:p>
    <w:p w14:paraId="6D2348A9" w14:textId="77777777" w:rsidR="004A4FE2" w:rsidRPr="00913564" w:rsidRDefault="004A4FE2" w:rsidP="009B01D0">
      <w:pPr>
        <w:ind w:firstLine="0"/>
        <w:jc w:val="center"/>
      </w:pPr>
    </w:p>
    <w:p w14:paraId="7DA77201" w14:textId="77777777" w:rsidR="004A4FE2" w:rsidRPr="00913564" w:rsidRDefault="004A4FE2" w:rsidP="009B01D0">
      <w:pPr>
        <w:ind w:firstLine="0"/>
        <w:jc w:val="center"/>
      </w:pPr>
    </w:p>
    <w:p w14:paraId="1BCD7EE3" w14:textId="77777777" w:rsidR="004A4FE2" w:rsidRPr="00913564" w:rsidRDefault="004A4FE2" w:rsidP="009B01D0">
      <w:pPr>
        <w:ind w:firstLine="0"/>
        <w:jc w:val="center"/>
      </w:pPr>
    </w:p>
    <w:p w14:paraId="35897AF2" w14:textId="77777777" w:rsidR="004A4FE2" w:rsidRPr="00913564" w:rsidRDefault="004A4FE2" w:rsidP="009B01D0">
      <w:pPr>
        <w:ind w:firstLine="0"/>
        <w:jc w:val="center"/>
      </w:pPr>
    </w:p>
    <w:p w14:paraId="763E5D65" w14:textId="77777777" w:rsidR="004A4FE2" w:rsidRPr="00913564" w:rsidRDefault="004A4FE2" w:rsidP="009B01D0">
      <w:pPr>
        <w:ind w:firstLine="0"/>
        <w:jc w:val="center"/>
      </w:pPr>
    </w:p>
    <w:p w14:paraId="5191D078" w14:textId="77777777" w:rsidR="004A4FE2" w:rsidRPr="00913564" w:rsidRDefault="004A4FE2" w:rsidP="009B01D0">
      <w:pPr>
        <w:ind w:firstLine="0"/>
        <w:jc w:val="center"/>
      </w:pPr>
    </w:p>
    <w:p w14:paraId="61F77145" w14:textId="77777777" w:rsidR="004A4FE2" w:rsidRPr="00913564" w:rsidRDefault="004A4FE2" w:rsidP="009B01D0">
      <w:pPr>
        <w:ind w:firstLine="0"/>
        <w:jc w:val="center"/>
      </w:pPr>
    </w:p>
    <w:p w14:paraId="6CC1508F" w14:textId="77777777" w:rsidR="004A4FE2" w:rsidRPr="00913564" w:rsidRDefault="004A4FE2" w:rsidP="009B01D0">
      <w:pPr>
        <w:ind w:firstLine="0"/>
        <w:jc w:val="center"/>
      </w:pPr>
    </w:p>
    <w:p w14:paraId="4F3C7EC0" w14:textId="77777777" w:rsidR="004A4FE2" w:rsidRPr="00913564" w:rsidRDefault="004A4FE2" w:rsidP="009B01D0">
      <w:pPr>
        <w:ind w:firstLine="0"/>
        <w:jc w:val="center"/>
      </w:pPr>
    </w:p>
    <w:p w14:paraId="5ED76EE1" w14:textId="77777777" w:rsidR="004A4FE2" w:rsidRPr="00913564" w:rsidRDefault="004A4FE2" w:rsidP="009B01D0">
      <w:pPr>
        <w:ind w:firstLine="0"/>
        <w:jc w:val="center"/>
        <w:sectPr w:rsidR="004A4FE2" w:rsidRPr="00913564" w:rsidSect="008A20EB">
          <w:pgSz w:w="12240" w:h="15840" w:code="1"/>
          <w:pgMar w:top="1440" w:right="1440" w:bottom="1440" w:left="2160" w:header="720" w:footer="504" w:gutter="0"/>
          <w:pgNumType w:fmt="lowerRoman" w:start="2"/>
          <w:cols w:space="720"/>
          <w:docGrid w:linePitch="360"/>
        </w:sectPr>
      </w:pPr>
    </w:p>
    <w:p w14:paraId="09C5937F" w14:textId="77777777" w:rsidR="00952EF0" w:rsidRPr="00913564" w:rsidRDefault="00496CBB" w:rsidP="00741487">
      <w:pPr>
        <w:pStyle w:val="Heading1"/>
      </w:pPr>
      <w:bookmarkStart w:id="24" w:name="_Toc192259041"/>
      <w:r w:rsidRPr="00913564">
        <w:lastRenderedPageBreak/>
        <w:t>ACKNOWLEDG</w:t>
      </w:r>
      <w:r w:rsidR="00FA0F99" w:rsidRPr="00913564">
        <w:t>MENTS</w:t>
      </w:r>
      <w:bookmarkEnd w:id="12"/>
      <w:bookmarkEnd w:id="13"/>
      <w:bookmarkEnd w:id="14"/>
      <w:bookmarkEnd w:id="15"/>
      <w:bookmarkEnd w:id="16"/>
      <w:bookmarkEnd w:id="17"/>
      <w:bookmarkEnd w:id="18"/>
      <w:bookmarkEnd w:id="19"/>
      <w:bookmarkEnd w:id="20"/>
      <w:bookmarkEnd w:id="24"/>
    </w:p>
    <w:p w14:paraId="7BB815DF" w14:textId="77777777" w:rsidR="00134793" w:rsidRPr="00913564" w:rsidRDefault="00496CBB" w:rsidP="00C635AA">
      <w:r w:rsidRPr="00913564">
        <w:t xml:space="preserve">Perhaps you wish to acknowledge your committee members or some of the fellow students that helped you work on your thesis/dissertation. Here is the page where you would do that at. </w:t>
      </w:r>
    </w:p>
    <w:p w14:paraId="602C08B1" w14:textId="77777777" w:rsidR="004A4FE2" w:rsidRPr="00913564" w:rsidRDefault="004A4FE2" w:rsidP="00C635AA"/>
    <w:p w14:paraId="145651BC" w14:textId="77777777" w:rsidR="004A4FE2" w:rsidRPr="00913564" w:rsidRDefault="004A4FE2" w:rsidP="00C635AA"/>
    <w:p w14:paraId="4E8A4E32" w14:textId="77777777" w:rsidR="004A4FE2" w:rsidRPr="00913564" w:rsidRDefault="004A4FE2" w:rsidP="00C635AA"/>
    <w:p w14:paraId="2AE6B725" w14:textId="77777777" w:rsidR="00294879" w:rsidRPr="00913564" w:rsidRDefault="00294879" w:rsidP="00741487">
      <w:pPr>
        <w:pStyle w:val="Heading1"/>
        <w:sectPr w:rsidR="00294879" w:rsidRPr="00913564" w:rsidSect="00C635AA">
          <w:headerReference w:type="default" r:id="rId15"/>
          <w:footerReference w:type="default" r:id="rId16"/>
          <w:pgSz w:w="12240" w:h="15840" w:code="1"/>
          <w:pgMar w:top="1440" w:right="1440" w:bottom="1440" w:left="2160" w:header="720" w:footer="720" w:gutter="0"/>
          <w:pgNumType w:fmt="lowerRoman"/>
          <w:cols w:space="720"/>
          <w:docGrid w:linePitch="360"/>
        </w:sectPr>
      </w:pPr>
      <w:bookmarkStart w:id="25" w:name="_Toc295225586"/>
      <w:bookmarkStart w:id="26" w:name="_Toc295311428"/>
      <w:bookmarkStart w:id="27" w:name="_Toc295311463"/>
      <w:bookmarkStart w:id="28" w:name="_Toc295312649"/>
      <w:bookmarkStart w:id="29" w:name="_Toc295312812"/>
      <w:bookmarkStart w:id="30" w:name="_Toc295312839"/>
      <w:bookmarkStart w:id="31" w:name="_Toc295313171"/>
      <w:bookmarkStart w:id="32" w:name="_Toc295393946"/>
      <w:bookmarkStart w:id="33" w:name="_Toc296429474"/>
    </w:p>
    <w:p w14:paraId="700CDE41" w14:textId="77777777" w:rsidR="000148E7" w:rsidRPr="00913564" w:rsidRDefault="00FA0F99" w:rsidP="00741487">
      <w:pPr>
        <w:pStyle w:val="Heading1"/>
      </w:pPr>
      <w:bookmarkStart w:id="34" w:name="_Toc192259042"/>
      <w:r w:rsidRPr="00913564">
        <w:lastRenderedPageBreak/>
        <w:t>ABSTRACT</w:t>
      </w:r>
      <w:bookmarkEnd w:id="25"/>
      <w:bookmarkEnd w:id="26"/>
      <w:bookmarkEnd w:id="27"/>
      <w:bookmarkEnd w:id="28"/>
      <w:bookmarkEnd w:id="29"/>
      <w:bookmarkEnd w:id="30"/>
      <w:bookmarkEnd w:id="31"/>
      <w:bookmarkEnd w:id="32"/>
      <w:bookmarkEnd w:id="33"/>
      <w:bookmarkEnd w:id="3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C635AA" w:rsidRPr="00913564" w14:paraId="77F44766" w14:textId="77777777" w:rsidTr="00C635AA">
        <w:tc>
          <w:tcPr>
            <w:tcW w:w="4315" w:type="dxa"/>
          </w:tcPr>
          <w:p w14:paraId="38B75F52" w14:textId="77777777" w:rsidR="00C635AA" w:rsidRPr="00913564" w:rsidRDefault="00C635AA" w:rsidP="00C635AA">
            <w:pPr>
              <w:ind w:firstLine="0"/>
              <w:rPr>
                <w:b/>
                <w:bCs/>
              </w:rPr>
            </w:pPr>
            <w:r w:rsidRPr="00913564">
              <w:rPr>
                <w:b/>
                <w:bCs/>
              </w:rPr>
              <w:t>Title:</w:t>
            </w:r>
          </w:p>
        </w:tc>
        <w:tc>
          <w:tcPr>
            <w:tcW w:w="4315" w:type="dxa"/>
          </w:tcPr>
          <w:p w14:paraId="6DD0A26E" w14:textId="77777777" w:rsidR="00C635AA" w:rsidRPr="00913564" w:rsidRDefault="00C635AA" w:rsidP="00C635AA">
            <w:pPr>
              <w:spacing w:line="240" w:lineRule="auto"/>
              <w:ind w:firstLine="0"/>
            </w:pPr>
            <w:r w:rsidRPr="00913564">
              <w:t>Title Here</w:t>
            </w:r>
          </w:p>
        </w:tc>
      </w:tr>
      <w:tr w:rsidR="00C635AA" w:rsidRPr="00913564" w14:paraId="0845614F" w14:textId="77777777" w:rsidTr="00C635AA">
        <w:trPr>
          <w:trHeight w:val="1151"/>
        </w:trPr>
        <w:tc>
          <w:tcPr>
            <w:tcW w:w="4315" w:type="dxa"/>
          </w:tcPr>
          <w:p w14:paraId="7164148E" w14:textId="77777777" w:rsidR="00C635AA" w:rsidRPr="00913564" w:rsidRDefault="00C635AA" w:rsidP="00C635AA">
            <w:pPr>
              <w:ind w:firstLine="0"/>
              <w:rPr>
                <w:b/>
                <w:bCs/>
              </w:rPr>
            </w:pPr>
            <w:r w:rsidRPr="00913564">
              <w:rPr>
                <w:b/>
                <w:bCs/>
              </w:rPr>
              <w:t>Authors:</w:t>
            </w:r>
          </w:p>
        </w:tc>
        <w:tc>
          <w:tcPr>
            <w:tcW w:w="4315" w:type="dxa"/>
          </w:tcPr>
          <w:p w14:paraId="27757935" w14:textId="77777777" w:rsidR="00C635AA" w:rsidRPr="00913564" w:rsidRDefault="00C635AA" w:rsidP="00C635AA">
            <w:pPr>
              <w:spacing w:line="240" w:lineRule="auto"/>
              <w:ind w:firstLine="0"/>
            </w:pPr>
            <w:r w:rsidRPr="00913564">
              <w:t>Author 1</w:t>
            </w:r>
          </w:p>
          <w:p w14:paraId="60B7B633" w14:textId="77777777" w:rsidR="00C635AA" w:rsidRPr="00913564" w:rsidRDefault="00C635AA" w:rsidP="00C635AA">
            <w:pPr>
              <w:spacing w:line="240" w:lineRule="auto"/>
              <w:ind w:firstLine="0"/>
            </w:pPr>
            <w:r w:rsidRPr="00913564">
              <w:t>Author 2</w:t>
            </w:r>
          </w:p>
          <w:p w14:paraId="02D5BB77" w14:textId="77777777" w:rsidR="00C635AA" w:rsidRPr="00913564" w:rsidRDefault="00C635AA" w:rsidP="00C635AA">
            <w:pPr>
              <w:spacing w:line="240" w:lineRule="auto"/>
              <w:ind w:firstLine="0"/>
            </w:pPr>
            <w:r w:rsidRPr="00913564">
              <w:t>Author 3</w:t>
            </w:r>
          </w:p>
          <w:p w14:paraId="5C857E26" w14:textId="77777777" w:rsidR="00C635AA" w:rsidRPr="00913564" w:rsidRDefault="00C635AA" w:rsidP="00C635AA">
            <w:pPr>
              <w:spacing w:line="240" w:lineRule="auto"/>
              <w:ind w:firstLine="0"/>
            </w:pPr>
          </w:p>
        </w:tc>
      </w:tr>
      <w:tr w:rsidR="00C635AA" w:rsidRPr="00913564" w14:paraId="1E0E32A3" w14:textId="77777777" w:rsidTr="00C635AA">
        <w:tc>
          <w:tcPr>
            <w:tcW w:w="4315" w:type="dxa"/>
          </w:tcPr>
          <w:p w14:paraId="68B2D496" w14:textId="77777777" w:rsidR="00C635AA" w:rsidRPr="00913564" w:rsidRDefault="00C635AA" w:rsidP="00C635AA">
            <w:pPr>
              <w:ind w:firstLine="0"/>
              <w:rPr>
                <w:b/>
                <w:bCs/>
              </w:rPr>
            </w:pPr>
            <w:r w:rsidRPr="00913564">
              <w:rPr>
                <w:b/>
                <w:bCs/>
              </w:rPr>
              <w:t>Number of Pages:</w:t>
            </w:r>
          </w:p>
        </w:tc>
        <w:tc>
          <w:tcPr>
            <w:tcW w:w="4315" w:type="dxa"/>
          </w:tcPr>
          <w:p w14:paraId="2F9263DF" w14:textId="77777777" w:rsidR="00C635AA" w:rsidRPr="00913564" w:rsidRDefault="00C635AA" w:rsidP="00C635AA">
            <w:pPr>
              <w:spacing w:line="240" w:lineRule="auto"/>
              <w:ind w:firstLine="0"/>
            </w:pPr>
            <w:r w:rsidRPr="00913564">
              <w:t>20</w:t>
            </w:r>
          </w:p>
        </w:tc>
      </w:tr>
      <w:tr w:rsidR="00C635AA" w:rsidRPr="00913564" w14:paraId="023A2DEC" w14:textId="77777777" w:rsidTr="00C635AA">
        <w:tc>
          <w:tcPr>
            <w:tcW w:w="4315" w:type="dxa"/>
          </w:tcPr>
          <w:p w14:paraId="21B95BC7" w14:textId="77777777" w:rsidR="00C635AA" w:rsidRPr="00913564" w:rsidRDefault="00C635AA" w:rsidP="00C635AA">
            <w:pPr>
              <w:ind w:firstLine="0"/>
              <w:rPr>
                <w:b/>
                <w:bCs/>
              </w:rPr>
            </w:pPr>
            <w:r w:rsidRPr="00913564">
              <w:rPr>
                <w:b/>
                <w:bCs/>
              </w:rPr>
              <w:t>School:</w:t>
            </w:r>
          </w:p>
        </w:tc>
        <w:tc>
          <w:tcPr>
            <w:tcW w:w="4315" w:type="dxa"/>
          </w:tcPr>
          <w:p w14:paraId="5F029C7C" w14:textId="77777777" w:rsidR="00C635AA" w:rsidRPr="00913564" w:rsidRDefault="00C635AA" w:rsidP="00C635AA">
            <w:pPr>
              <w:spacing w:line="240" w:lineRule="auto"/>
              <w:ind w:firstLine="0"/>
            </w:pPr>
            <w:r w:rsidRPr="00913564">
              <w:t>Camarines Sur Polytechnic Colleges</w:t>
            </w:r>
          </w:p>
        </w:tc>
      </w:tr>
      <w:tr w:rsidR="00C635AA" w:rsidRPr="00913564" w14:paraId="5921C487" w14:textId="77777777" w:rsidTr="0047534A">
        <w:trPr>
          <w:trHeight w:val="726"/>
        </w:trPr>
        <w:tc>
          <w:tcPr>
            <w:tcW w:w="4315" w:type="dxa"/>
          </w:tcPr>
          <w:p w14:paraId="0D00674B" w14:textId="77777777" w:rsidR="00C635AA" w:rsidRPr="00913564" w:rsidRDefault="00C635AA" w:rsidP="00C635AA">
            <w:pPr>
              <w:ind w:firstLine="0"/>
              <w:rPr>
                <w:b/>
                <w:bCs/>
              </w:rPr>
            </w:pPr>
            <w:r w:rsidRPr="00913564">
              <w:rPr>
                <w:b/>
                <w:bCs/>
              </w:rPr>
              <w:t>Degree Conferred:</w:t>
            </w:r>
          </w:p>
        </w:tc>
        <w:tc>
          <w:tcPr>
            <w:tcW w:w="4315" w:type="dxa"/>
          </w:tcPr>
          <w:p w14:paraId="63875055" w14:textId="77777777" w:rsidR="00C635AA" w:rsidRPr="00913564" w:rsidRDefault="00C635AA" w:rsidP="00C635AA">
            <w:pPr>
              <w:spacing w:line="240" w:lineRule="auto"/>
              <w:ind w:firstLine="0"/>
            </w:pPr>
            <w:r w:rsidRPr="00913564">
              <w:t xml:space="preserve">Bachelor of Science in </w:t>
            </w:r>
            <w:r w:rsidR="00E90AAF">
              <w:t>Information Technology</w:t>
            </w:r>
          </w:p>
        </w:tc>
      </w:tr>
      <w:tr w:rsidR="00C635AA" w:rsidRPr="00913564" w14:paraId="0E9DFC3D" w14:textId="77777777" w:rsidTr="00C635AA">
        <w:tc>
          <w:tcPr>
            <w:tcW w:w="4315" w:type="dxa"/>
          </w:tcPr>
          <w:p w14:paraId="7F7D6307" w14:textId="77777777" w:rsidR="00C635AA" w:rsidRPr="00913564" w:rsidRDefault="00C635AA" w:rsidP="00C635AA">
            <w:pPr>
              <w:ind w:firstLine="0"/>
              <w:rPr>
                <w:b/>
                <w:bCs/>
              </w:rPr>
            </w:pPr>
            <w:r w:rsidRPr="00913564">
              <w:rPr>
                <w:b/>
                <w:bCs/>
              </w:rPr>
              <w:t>Keywords:</w:t>
            </w:r>
          </w:p>
        </w:tc>
        <w:tc>
          <w:tcPr>
            <w:tcW w:w="4315" w:type="dxa"/>
          </w:tcPr>
          <w:p w14:paraId="084D0AA4" w14:textId="77777777" w:rsidR="00C635AA" w:rsidRPr="00913564" w:rsidRDefault="00C635AA" w:rsidP="00C635AA">
            <w:pPr>
              <w:spacing w:line="240" w:lineRule="auto"/>
              <w:ind w:firstLine="0"/>
            </w:pPr>
            <w:r w:rsidRPr="00913564">
              <w:t>Keyword 1, Keyword 2, Keyword 3</w:t>
            </w:r>
          </w:p>
        </w:tc>
      </w:tr>
    </w:tbl>
    <w:p w14:paraId="5DE26EA6" w14:textId="77777777" w:rsidR="00C635AA" w:rsidRPr="00913564" w:rsidRDefault="00C635AA" w:rsidP="00C635AA"/>
    <w:p w14:paraId="52BBC2E0" w14:textId="77777777" w:rsidR="009F7D75" w:rsidRPr="00913564" w:rsidRDefault="005D7978" w:rsidP="00C635AA">
      <w:pPr>
        <w:pStyle w:val="Abstract"/>
      </w:pPr>
      <w:r w:rsidRPr="00913564">
        <w:t xml:space="preserve">Here is </w:t>
      </w:r>
      <w:r w:rsidR="00496CBB" w:rsidRPr="00913564">
        <w:t>where your abstract will go. An abstract is a short, self-contained statement that summarizes your work as a whole. It may contain the scope, purpose, results, and contents of your work. This is not a review of your work, nor is it an excerpted passage from your work; it is an original document that describes what you</w:t>
      </w:r>
      <w:r w:rsidR="009F7D75" w:rsidRPr="00913564">
        <w:t>r thesis/dissertation is about.</w:t>
      </w:r>
    </w:p>
    <w:p w14:paraId="082FECC9" w14:textId="77777777" w:rsidR="004A4FE2" w:rsidRPr="00913564" w:rsidRDefault="004A4FE2" w:rsidP="00C635AA">
      <w:pPr>
        <w:pStyle w:val="Abstract"/>
      </w:pPr>
    </w:p>
    <w:p w14:paraId="319B9397" w14:textId="77777777" w:rsidR="004A4FE2" w:rsidRPr="00913564" w:rsidRDefault="004A4FE2" w:rsidP="00C635AA">
      <w:pPr>
        <w:pStyle w:val="Abstract"/>
      </w:pPr>
    </w:p>
    <w:p w14:paraId="3879E704" w14:textId="77777777" w:rsidR="004A4FE2" w:rsidRPr="00913564" w:rsidRDefault="004A4FE2" w:rsidP="00C635AA">
      <w:pPr>
        <w:pStyle w:val="Abstract"/>
      </w:pPr>
    </w:p>
    <w:p w14:paraId="37A05228" w14:textId="77777777" w:rsidR="004A4FE2" w:rsidRPr="00913564" w:rsidRDefault="004A4FE2" w:rsidP="00C635AA">
      <w:pPr>
        <w:pStyle w:val="Abstract"/>
      </w:pPr>
    </w:p>
    <w:p w14:paraId="1C7C89DF" w14:textId="77777777" w:rsidR="004A4FE2" w:rsidRPr="00913564" w:rsidRDefault="004A4FE2" w:rsidP="00C635AA">
      <w:pPr>
        <w:pStyle w:val="Abstract"/>
      </w:pPr>
    </w:p>
    <w:p w14:paraId="70C1F278" w14:textId="77777777" w:rsidR="00294879" w:rsidRPr="00913564" w:rsidRDefault="00294879" w:rsidP="008A20EB">
      <w:pPr>
        <w:pStyle w:val="TableofContents"/>
        <w:spacing w:line="240" w:lineRule="auto"/>
        <w:jc w:val="left"/>
        <w:sectPr w:rsidR="00294879" w:rsidRPr="00913564" w:rsidSect="00AE1A15">
          <w:headerReference w:type="even" r:id="rId17"/>
          <w:footerReference w:type="even" r:id="rId18"/>
          <w:pgSz w:w="12240" w:h="15840" w:code="1"/>
          <w:pgMar w:top="1440" w:right="1440" w:bottom="1440" w:left="2160" w:header="720" w:footer="720" w:gutter="0"/>
          <w:pgNumType w:fmt="lowerRoman"/>
          <w:cols w:space="720"/>
          <w:docGrid w:linePitch="360"/>
        </w:sectPr>
      </w:pPr>
    </w:p>
    <w:p w14:paraId="5B7FEA37" w14:textId="77777777" w:rsidR="005D7978" w:rsidRPr="00913564" w:rsidRDefault="00B3728E" w:rsidP="000E5F7A">
      <w:pPr>
        <w:pStyle w:val="Heading1"/>
        <w:spacing w:after="0"/>
      </w:pPr>
      <w:bookmarkStart w:id="35" w:name="_Toc192259043"/>
      <w:r w:rsidRPr="00913564">
        <w:lastRenderedPageBreak/>
        <w:t>TABLE OF CONTENTS</w:t>
      </w:r>
      <w:bookmarkEnd w:id="35"/>
    </w:p>
    <w:bookmarkStart w:id="36" w:name="_Toc295225587"/>
    <w:bookmarkStart w:id="37" w:name="_Toc295311429"/>
    <w:bookmarkStart w:id="38" w:name="_Toc295311464"/>
    <w:bookmarkStart w:id="39" w:name="_Toc295312650"/>
    <w:bookmarkStart w:id="40" w:name="_Toc295312813"/>
    <w:bookmarkStart w:id="41" w:name="_Toc295312840"/>
    <w:bookmarkStart w:id="42" w:name="_Toc295313172"/>
    <w:bookmarkStart w:id="43" w:name="_Toc295393947"/>
    <w:bookmarkStart w:id="44" w:name="_Toc296429475"/>
    <w:p w14:paraId="55492D4D" w14:textId="77777777" w:rsidR="007101E4" w:rsidRDefault="0042722C">
      <w:pPr>
        <w:pStyle w:val="TOC1"/>
        <w:rPr>
          <w:rFonts w:asciiTheme="minorHAnsi" w:eastAsiaTheme="minorEastAsia" w:hAnsiTheme="minorHAnsi" w:cstheme="minorBidi"/>
          <w:kern w:val="2"/>
          <w:lang w:val="en-PH"/>
          <w14:ligatures w14:val="standardContextual"/>
        </w:rPr>
      </w:pPr>
      <w:r w:rsidRPr="00913564">
        <w:fldChar w:fldCharType="begin"/>
      </w:r>
      <w:r w:rsidRPr="00913564">
        <w:instrText xml:space="preserve"> TOC \o "1-3" \h \z \u </w:instrText>
      </w:r>
      <w:r w:rsidRPr="00913564">
        <w:fldChar w:fldCharType="separate"/>
      </w:r>
      <w:hyperlink w:anchor="_Toc192259036" w:history="1">
        <w:r w:rsidR="007101E4" w:rsidRPr="00C104DB">
          <w:rPr>
            <w:rStyle w:val="Hyperlink"/>
          </w:rPr>
          <w:t>LOREM IPSUM DOLOR SIT AMET CONSECTETUR ADIPISCING ELIT NUNC SCELERISQUE HENDRERIT FRINGILLA</w:t>
        </w:r>
        <w:r w:rsidR="007101E4">
          <w:rPr>
            <w:webHidden/>
          </w:rPr>
          <w:tab/>
        </w:r>
        <w:r w:rsidR="007101E4">
          <w:rPr>
            <w:webHidden/>
          </w:rPr>
          <w:fldChar w:fldCharType="begin"/>
        </w:r>
        <w:r w:rsidR="007101E4">
          <w:rPr>
            <w:webHidden/>
          </w:rPr>
          <w:instrText xml:space="preserve"> PAGEREF _Toc192259036 \h </w:instrText>
        </w:r>
        <w:r w:rsidR="007101E4">
          <w:rPr>
            <w:webHidden/>
          </w:rPr>
        </w:r>
        <w:r w:rsidR="007101E4">
          <w:rPr>
            <w:webHidden/>
          </w:rPr>
          <w:fldChar w:fldCharType="separate"/>
        </w:r>
        <w:r w:rsidR="007101E4">
          <w:rPr>
            <w:webHidden/>
          </w:rPr>
          <w:t>i</w:t>
        </w:r>
        <w:r w:rsidR="007101E4">
          <w:rPr>
            <w:webHidden/>
          </w:rPr>
          <w:fldChar w:fldCharType="end"/>
        </w:r>
      </w:hyperlink>
    </w:p>
    <w:p w14:paraId="735BBD55" w14:textId="77777777" w:rsidR="007101E4" w:rsidRDefault="00000000">
      <w:pPr>
        <w:pStyle w:val="TOC1"/>
        <w:rPr>
          <w:rFonts w:asciiTheme="minorHAnsi" w:eastAsiaTheme="minorEastAsia" w:hAnsiTheme="minorHAnsi" w:cstheme="minorBidi"/>
          <w:kern w:val="2"/>
          <w:lang w:val="en-PH"/>
          <w14:ligatures w14:val="standardContextual"/>
        </w:rPr>
      </w:pPr>
      <w:hyperlink w:anchor="_Toc192259037" w:history="1">
        <w:r w:rsidR="007101E4" w:rsidRPr="00C104DB">
          <w:rPr>
            <w:rStyle w:val="Hyperlink"/>
          </w:rPr>
          <w:t>(INVERTED PYRAMID FORMAT)</w:t>
        </w:r>
        <w:r w:rsidR="007101E4">
          <w:rPr>
            <w:webHidden/>
          </w:rPr>
          <w:tab/>
        </w:r>
        <w:r w:rsidR="007101E4">
          <w:rPr>
            <w:webHidden/>
          </w:rPr>
          <w:fldChar w:fldCharType="begin"/>
        </w:r>
        <w:r w:rsidR="007101E4">
          <w:rPr>
            <w:webHidden/>
          </w:rPr>
          <w:instrText xml:space="preserve"> PAGEREF _Toc192259037 \h </w:instrText>
        </w:r>
        <w:r w:rsidR="007101E4">
          <w:rPr>
            <w:webHidden/>
          </w:rPr>
        </w:r>
        <w:r w:rsidR="007101E4">
          <w:rPr>
            <w:webHidden/>
          </w:rPr>
          <w:fldChar w:fldCharType="separate"/>
        </w:r>
        <w:r w:rsidR="007101E4">
          <w:rPr>
            <w:webHidden/>
          </w:rPr>
          <w:t>i</w:t>
        </w:r>
        <w:r w:rsidR="007101E4">
          <w:rPr>
            <w:webHidden/>
          </w:rPr>
          <w:fldChar w:fldCharType="end"/>
        </w:r>
      </w:hyperlink>
    </w:p>
    <w:p w14:paraId="217B6855" w14:textId="77777777" w:rsidR="007101E4" w:rsidRDefault="00000000">
      <w:pPr>
        <w:pStyle w:val="TOC1"/>
        <w:rPr>
          <w:rFonts w:asciiTheme="minorHAnsi" w:eastAsiaTheme="minorEastAsia" w:hAnsiTheme="minorHAnsi" w:cstheme="minorBidi"/>
          <w:kern w:val="2"/>
          <w:lang w:val="en-PH"/>
          <w14:ligatures w14:val="standardContextual"/>
        </w:rPr>
      </w:pPr>
      <w:hyperlink w:anchor="_Toc192259038" w:history="1">
        <w:r w:rsidR="007101E4" w:rsidRPr="00C104DB">
          <w:rPr>
            <w:rStyle w:val="Hyperlink"/>
          </w:rPr>
          <w:t>APPROVAL PAGE</w:t>
        </w:r>
        <w:r w:rsidR="007101E4">
          <w:rPr>
            <w:webHidden/>
          </w:rPr>
          <w:tab/>
        </w:r>
        <w:r w:rsidR="007101E4">
          <w:rPr>
            <w:webHidden/>
          </w:rPr>
          <w:fldChar w:fldCharType="begin"/>
        </w:r>
        <w:r w:rsidR="007101E4">
          <w:rPr>
            <w:webHidden/>
          </w:rPr>
          <w:instrText xml:space="preserve"> PAGEREF _Toc192259038 \h </w:instrText>
        </w:r>
        <w:r w:rsidR="007101E4">
          <w:rPr>
            <w:webHidden/>
          </w:rPr>
        </w:r>
        <w:r w:rsidR="007101E4">
          <w:rPr>
            <w:webHidden/>
          </w:rPr>
          <w:fldChar w:fldCharType="separate"/>
        </w:r>
        <w:r w:rsidR="007101E4">
          <w:rPr>
            <w:webHidden/>
          </w:rPr>
          <w:t>ii</w:t>
        </w:r>
        <w:r w:rsidR="007101E4">
          <w:rPr>
            <w:webHidden/>
          </w:rPr>
          <w:fldChar w:fldCharType="end"/>
        </w:r>
      </w:hyperlink>
    </w:p>
    <w:p w14:paraId="165E4180" w14:textId="77777777" w:rsidR="007101E4" w:rsidRDefault="00000000">
      <w:pPr>
        <w:pStyle w:val="TOC1"/>
        <w:rPr>
          <w:rFonts w:asciiTheme="minorHAnsi" w:eastAsiaTheme="minorEastAsia" w:hAnsiTheme="minorHAnsi" w:cstheme="minorBidi"/>
          <w:kern w:val="2"/>
          <w:lang w:val="en-PH"/>
          <w14:ligatures w14:val="standardContextual"/>
        </w:rPr>
      </w:pPr>
      <w:hyperlink w:anchor="_Toc192259039" w:history="1">
        <w:r w:rsidR="007101E4" w:rsidRPr="00C104DB">
          <w:rPr>
            <w:rStyle w:val="Hyperlink"/>
          </w:rPr>
          <w:t>PANEL OF EXAMINERS</w:t>
        </w:r>
        <w:r w:rsidR="007101E4">
          <w:rPr>
            <w:webHidden/>
          </w:rPr>
          <w:tab/>
        </w:r>
        <w:r w:rsidR="007101E4">
          <w:rPr>
            <w:webHidden/>
          </w:rPr>
          <w:fldChar w:fldCharType="begin"/>
        </w:r>
        <w:r w:rsidR="007101E4">
          <w:rPr>
            <w:webHidden/>
          </w:rPr>
          <w:instrText xml:space="preserve"> PAGEREF _Toc192259039 \h </w:instrText>
        </w:r>
        <w:r w:rsidR="007101E4">
          <w:rPr>
            <w:webHidden/>
          </w:rPr>
        </w:r>
        <w:r w:rsidR="007101E4">
          <w:rPr>
            <w:webHidden/>
          </w:rPr>
          <w:fldChar w:fldCharType="separate"/>
        </w:r>
        <w:r w:rsidR="007101E4">
          <w:rPr>
            <w:webHidden/>
          </w:rPr>
          <w:t>ii</w:t>
        </w:r>
        <w:r w:rsidR="007101E4">
          <w:rPr>
            <w:webHidden/>
          </w:rPr>
          <w:fldChar w:fldCharType="end"/>
        </w:r>
      </w:hyperlink>
    </w:p>
    <w:p w14:paraId="39037CF4" w14:textId="77777777" w:rsidR="007101E4" w:rsidRDefault="00000000">
      <w:pPr>
        <w:pStyle w:val="TOC1"/>
        <w:rPr>
          <w:rFonts w:asciiTheme="minorHAnsi" w:eastAsiaTheme="minorEastAsia" w:hAnsiTheme="minorHAnsi" w:cstheme="minorBidi"/>
          <w:kern w:val="2"/>
          <w:lang w:val="en-PH"/>
          <w14:ligatures w14:val="standardContextual"/>
        </w:rPr>
      </w:pPr>
      <w:hyperlink w:anchor="_Toc192259040" w:history="1">
        <w:r w:rsidR="007101E4" w:rsidRPr="00C104DB">
          <w:rPr>
            <w:rStyle w:val="Hyperlink"/>
          </w:rPr>
          <w:t>DEDICATION</w:t>
        </w:r>
        <w:r w:rsidR="007101E4">
          <w:rPr>
            <w:webHidden/>
          </w:rPr>
          <w:tab/>
        </w:r>
        <w:r w:rsidR="007101E4">
          <w:rPr>
            <w:webHidden/>
          </w:rPr>
          <w:fldChar w:fldCharType="begin"/>
        </w:r>
        <w:r w:rsidR="007101E4">
          <w:rPr>
            <w:webHidden/>
          </w:rPr>
          <w:instrText xml:space="preserve"> PAGEREF _Toc192259040 \h </w:instrText>
        </w:r>
        <w:r w:rsidR="007101E4">
          <w:rPr>
            <w:webHidden/>
          </w:rPr>
        </w:r>
        <w:r w:rsidR="007101E4">
          <w:rPr>
            <w:webHidden/>
          </w:rPr>
          <w:fldChar w:fldCharType="separate"/>
        </w:r>
        <w:r w:rsidR="007101E4">
          <w:rPr>
            <w:webHidden/>
          </w:rPr>
          <w:t>ii</w:t>
        </w:r>
        <w:r w:rsidR="007101E4">
          <w:rPr>
            <w:webHidden/>
          </w:rPr>
          <w:fldChar w:fldCharType="end"/>
        </w:r>
      </w:hyperlink>
    </w:p>
    <w:p w14:paraId="55DD71FC" w14:textId="77777777" w:rsidR="007101E4" w:rsidRDefault="00000000">
      <w:pPr>
        <w:pStyle w:val="TOC1"/>
        <w:rPr>
          <w:rFonts w:asciiTheme="minorHAnsi" w:eastAsiaTheme="minorEastAsia" w:hAnsiTheme="minorHAnsi" w:cstheme="minorBidi"/>
          <w:kern w:val="2"/>
          <w:lang w:val="en-PH"/>
          <w14:ligatures w14:val="standardContextual"/>
        </w:rPr>
      </w:pPr>
      <w:hyperlink w:anchor="_Toc192259041" w:history="1">
        <w:r w:rsidR="007101E4" w:rsidRPr="00C104DB">
          <w:rPr>
            <w:rStyle w:val="Hyperlink"/>
          </w:rPr>
          <w:t>ACKNOWLEDGMENTS</w:t>
        </w:r>
        <w:r w:rsidR="007101E4">
          <w:rPr>
            <w:webHidden/>
          </w:rPr>
          <w:tab/>
        </w:r>
        <w:r w:rsidR="007101E4">
          <w:rPr>
            <w:webHidden/>
          </w:rPr>
          <w:fldChar w:fldCharType="begin"/>
        </w:r>
        <w:r w:rsidR="007101E4">
          <w:rPr>
            <w:webHidden/>
          </w:rPr>
          <w:instrText xml:space="preserve"> PAGEREF _Toc192259041 \h </w:instrText>
        </w:r>
        <w:r w:rsidR="007101E4">
          <w:rPr>
            <w:webHidden/>
          </w:rPr>
        </w:r>
        <w:r w:rsidR="007101E4">
          <w:rPr>
            <w:webHidden/>
          </w:rPr>
          <w:fldChar w:fldCharType="separate"/>
        </w:r>
        <w:r w:rsidR="007101E4">
          <w:rPr>
            <w:webHidden/>
          </w:rPr>
          <w:t>iii</w:t>
        </w:r>
        <w:r w:rsidR="007101E4">
          <w:rPr>
            <w:webHidden/>
          </w:rPr>
          <w:fldChar w:fldCharType="end"/>
        </w:r>
      </w:hyperlink>
    </w:p>
    <w:p w14:paraId="2B6AA61E" w14:textId="77777777" w:rsidR="007101E4" w:rsidRDefault="00000000">
      <w:pPr>
        <w:pStyle w:val="TOC1"/>
        <w:rPr>
          <w:rFonts w:asciiTheme="minorHAnsi" w:eastAsiaTheme="minorEastAsia" w:hAnsiTheme="minorHAnsi" w:cstheme="minorBidi"/>
          <w:kern w:val="2"/>
          <w:lang w:val="en-PH"/>
          <w14:ligatures w14:val="standardContextual"/>
        </w:rPr>
      </w:pPr>
      <w:hyperlink w:anchor="_Toc192259042" w:history="1">
        <w:r w:rsidR="007101E4" w:rsidRPr="00C104DB">
          <w:rPr>
            <w:rStyle w:val="Hyperlink"/>
          </w:rPr>
          <w:t>ABSTRACT</w:t>
        </w:r>
        <w:r w:rsidR="007101E4">
          <w:rPr>
            <w:webHidden/>
          </w:rPr>
          <w:tab/>
        </w:r>
        <w:r w:rsidR="007101E4">
          <w:rPr>
            <w:webHidden/>
          </w:rPr>
          <w:fldChar w:fldCharType="begin"/>
        </w:r>
        <w:r w:rsidR="007101E4">
          <w:rPr>
            <w:webHidden/>
          </w:rPr>
          <w:instrText xml:space="preserve"> PAGEREF _Toc192259042 \h </w:instrText>
        </w:r>
        <w:r w:rsidR="007101E4">
          <w:rPr>
            <w:webHidden/>
          </w:rPr>
        </w:r>
        <w:r w:rsidR="007101E4">
          <w:rPr>
            <w:webHidden/>
          </w:rPr>
          <w:fldChar w:fldCharType="separate"/>
        </w:r>
        <w:r w:rsidR="007101E4">
          <w:rPr>
            <w:webHidden/>
          </w:rPr>
          <w:t>iv</w:t>
        </w:r>
        <w:r w:rsidR="007101E4">
          <w:rPr>
            <w:webHidden/>
          </w:rPr>
          <w:fldChar w:fldCharType="end"/>
        </w:r>
      </w:hyperlink>
    </w:p>
    <w:p w14:paraId="35739102" w14:textId="77777777" w:rsidR="007101E4" w:rsidRDefault="00000000">
      <w:pPr>
        <w:pStyle w:val="TOC1"/>
        <w:rPr>
          <w:rFonts w:asciiTheme="minorHAnsi" w:eastAsiaTheme="minorEastAsia" w:hAnsiTheme="minorHAnsi" w:cstheme="minorBidi"/>
          <w:kern w:val="2"/>
          <w:lang w:val="en-PH"/>
          <w14:ligatures w14:val="standardContextual"/>
        </w:rPr>
      </w:pPr>
      <w:hyperlink w:anchor="_Toc192259043" w:history="1">
        <w:r w:rsidR="007101E4" w:rsidRPr="00C104DB">
          <w:rPr>
            <w:rStyle w:val="Hyperlink"/>
          </w:rPr>
          <w:t>TABLE OF CONTENTS</w:t>
        </w:r>
        <w:r w:rsidR="007101E4">
          <w:rPr>
            <w:webHidden/>
          </w:rPr>
          <w:tab/>
        </w:r>
        <w:r w:rsidR="007101E4">
          <w:rPr>
            <w:webHidden/>
          </w:rPr>
          <w:fldChar w:fldCharType="begin"/>
        </w:r>
        <w:r w:rsidR="007101E4">
          <w:rPr>
            <w:webHidden/>
          </w:rPr>
          <w:instrText xml:space="preserve"> PAGEREF _Toc192259043 \h </w:instrText>
        </w:r>
        <w:r w:rsidR="007101E4">
          <w:rPr>
            <w:webHidden/>
          </w:rPr>
        </w:r>
        <w:r w:rsidR="007101E4">
          <w:rPr>
            <w:webHidden/>
          </w:rPr>
          <w:fldChar w:fldCharType="separate"/>
        </w:r>
        <w:r w:rsidR="007101E4">
          <w:rPr>
            <w:webHidden/>
          </w:rPr>
          <w:t>v</w:t>
        </w:r>
        <w:r w:rsidR="007101E4">
          <w:rPr>
            <w:webHidden/>
          </w:rPr>
          <w:fldChar w:fldCharType="end"/>
        </w:r>
      </w:hyperlink>
    </w:p>
    <w:p w14:paraId="2D8ED7D7" w14:textId="77777777" w:rsidR="007101E4" w:rsidRDefault="00000000">
      <w:pPr>
        <w:pStyle w:val="TOC1"/>
        <w:rPr>
          <w:rFonts w:asciiTheme="minorHAnsi" w:eastAsiaTheme="minorEastAsia" w:hAnsiTheme="minorHAnsi" w:cstheme="minorBidi"/>
          <w:kern w:val="2"/>
          <w:lang w:val="en-PH"/>
          <w14:ligatures w14:val="standardContextual"/>
        </w:rPr>
      </w:pPr>
      <w:hyperlink w:anchor="_Toc192259044" w:history="1">
        <w:r w:rsidR="007101E4" w:rsidRPr="00C104DB">
          <w:rPr>
            <w:rStyle w:val="Hyperlink"/>
          </w:rPr>
          <w:t>LIST OF TABLES</w:t>
        </w:r>
        <w:r w:rsidR="007101E4">
          <w:rPr>
            <w:webHidden/>
          </w:rPr>
          <w:tab/>
        </w:r>
        <w:r w:rsidR="007101E4">
          <w:rPr>
            <w:webHidden/>
          </w:rPr>
          <w:fldChar w:fldCharType="begin"/>
        </w:r>
        <w:r w:rsidR="007101E4">
          <w:rPr>
            <w:webHidden/>
          </w:rPr>
          <w:instrText xml:space="preserve"> PAGEREF _Toc192259044 \h </w:instrText>
        </w:r>
        <w:r w:rsidR="007101E4">
          <w:rPr>
            <w:webHidden/>
          </w:rPr>
        </w:r>
        <w:r w:rsidR="007101E4">
          <w:rPr>
            <w:webHidden/>
          </w:rPr>
          <w:fldChar w:fldCharType="separate"/>
        </w:r>
        <w:r w:rsidR="007101E4">
          <w:rPr>
            <w:webHidden/>
          </w:rPr>
          <w:t>viii</w:t>
        </w:r>
        <w:r w:rsidR="007101E4">
          <w:rPr>
            <w:webHidden/>
          </w:rPr>
          <w:fldChar w:fldCharType="end"/>
        </w:r>
      </w:hyperlink>
    </w:p>
    <w:p w14:paraId="5BFB0BFA" w14:textId="77777777" w:rsidR="007101E4" w:rsidRDefault="00000000">
      <w:pPr>
        <w:pStyle w:val="TOC1"/>
        <w:rPr>
          <w:rFonts w:asciiTheme="minorHAnsi" w:eastAsiaTheme="minorEastAsia" w:hAnsiTheme="minorHAnsi" w:cstheme="minorBidi"/>
          <w:kern w:val="2"/>
          <w:lang w:val="en-PH"/>
          <w14:ligatures w14:val="standardContextual"/>
        </w:rPr>
      </w:pPr>
      <w:hyperlink w:anchor="_Toc192259045" w:history="1">
        <w:r w:rsidR="007101E4" w:rsidRPr="00C104DB">
          <w:rPr>
            <w:rStyle w:val="Hyperlink"/>
          </w:rPr>
          <w:t>LIST OF FIGURES</w:t>
        </w:r>
        <w:r w:rsidR="007101E4">
          <w:rPr>
            <w:webHidden/>
          </w:rPr>
          <w:tab/>
        </w:r>
        <w:r w:rsidR="007101E4">
          <w:rPr>
            <w:webHidden/>
          </w:rPr>
          <w:fldChar w:fldCharType="begin"/>
        </w:r>
        <w:r w:rsidR="007101E4">
          <w:rPr>
            <w:webHidden/>
          </w:rPr>
          <w:instrText xml:space="preserve"> PAGEREF _Toc192259045 \h </w:instrText>
        </w:r>
        <w:r w:rsidR="007101E4">
          <w:rPr>
            <w:webHidden/>
          </w:rPr>
        </w:r>
        <w:r w:rsidR="007101E4">
          <w:rPr>
            <w:webHidden/>
          </w:rPr>
          <w:fldChar w:fldCharType="separate"/>
        </w:r>
        <w:r w:rsidR="007101E4">
          <w:rPr>
            <w:webHidden/>
          </w:rPr>
          <w:t>ix</w:t>
        </w:r>
        <w:r w:rsidR="007101E4">
          <w:rPr>
            <w:webHidden/>
          </w:rPr>
          <w:fldChar w:fldCharType="end"/>
        </w:r>
      </w:hyperlink>
    </w:p>
    <w:p w14:paraId="49074A7D" w14:textId="77777777" w:rsidR="007101E4" w:rsidRDefault="00000000">
      <w:pPr>
        <w:pStyle w:val="TOC1"/>
        <w:rPr>
          <w:rFonts w:asciiTheme="minorHAnsi" w:eastAsiaTheme="minorEastAsia" w:hAnsiTheme="minorHAnsi" w:cstheme="minorBidi"/>
          <w:kern w:val="2"/>
          <w:lang w:val="en-PH"/>
          <w14:ligatures w14:val="standardContextual"/>
        </w:rPr>
      </w:pPr>
      <w:hyperlink w:anchor="_Toc192259046" w:history="1">
        <w:r w:rsidR="007101E4" w:rsidRPr="00C104DB">
          <w:rPr>
            <w:rStyle w:val="Hyperlink"/>
          </w:rPr>
          <w:t>CHAPTER 1 INTRODUCTION</w:t>
        </w:r>
        <w:r w:rsidR="007101E4">
          <w:rPr>
            <w:webHidden/>
          </w:rPr>
          <w:tab/>
        </w:r>
        <w:r w:rsidR="007101E4">
          <w:rPr>
            <w:webHidden/>
          </w:rPr>
          <w:fldChar w:fldCharType="begin"/>
        </w:r>
        <w:r w:rsidR="007101E4">
          <w:rPr>
            <w:webHidden/>
          </w:rPr>
          <w:instrText xml:space="preserve"> PAGEREF _Toc192259046 \h </w:instrText>
        </w:r>
        <w:r w:rsidR="007101E4">
          <w:rPr>
            <w:webHidden/>
          </w:rPr>
        </w:r>
        <w:r w:rsidR="007101E4">
          <w:rPr>
            <w:webHidden/>
          </w:rPr>
          <w:fldChar w:fldCharType="separate"/>
        </w:r>
        <w:r w:rsidR="007101E4">
          <w:rPr>
            <w:webHidden/>
          </w:rPr>
          <w:t>1</w:t>
        </w:r>
        <w:r w:rsidR="007101E4">
          <w:rPr>
            <w:webHidden/>
          </w:rPr>
          <w:fldChar w:fldCharType="end"/>
        </w:r>
      </w:hyperlink>
    </w:p>
    <w:p w14:paraId="37C180FE"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47" w:history="1">
        <w:r w:rsidR="007101E4" w:rsidRPr="00C104DB">
          <w:rPr>
            <w:rStyle w:val="Hyperlink"/>
          </w:rPr>
          <w:t>1.1 Project Context (Heading 2)</w:t>
        </w:r>
        <w:r w:rsidR="007101E4">
          <w:rPr>
            <w:webHidden/>
          </w:rPr>
          <w:tab/>
        </w:r>
        <w:r w:rsidR="007101E4">
          <w:rPr>
            <w:webHidden/>
          </w:rPr>
          <w:fldChar w:fldCharType="begin"/>
        </w:r>
        <w:r w:rsidR="007101E4">
          <w:rPr>
            <w:webHidden/>
          </w:rPr>
          <w:instrText xml:space="preserve"> PAGEREF _Toc192259047 \h </w:instrText>
        </w:r>
        <w:r w:rsidR="007101E4">
          <w:rPr>
            <w:webHidden/>
          </w:rPr>
        </w:r>
        <w:r w:rsidR="007101E4">
          <w:rPr>
            <w:webHidden/>
          </w:rPr>
          <w:fldChar w:fldCharType="separate"/>
        </w:r>
        <w:r w:rsidR="007101E4">
          <w:rPr>
            <w:webHidden/>
          </w:rPr>
          <w:t>1</w:t>
        </w:r>
        <w:r w:rsidR="007101E4">
          <w:rPr>
            <w:webHidden/>
          </w:rPr>
          <w:fldChar w:fldCharType="end"/>
        </w:r>
      </w:hyperlink>
    </w:p>
    <w:p w14:paraId="157E531D"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48" w:history="1">
        <w:r w:rsidR="007101E4" w:rsidRPr="00C104DB">
          <w:rPr>
            <w:rStyle w:val="Hyperlink"/>
          </w:rPr>
          <w:t>1.2 Purpose and Description of the Project</w:t>
        </w:r>
        <w:r w:rsidR="007101E4">
          <w:rPr>
            <w:webHidden/>
          </w:rPr>
          <w:tab/>
        </w:r>
        <w:r w:rsidR="007101E4">
          <w:rPr>
            <w:webHidden/>
          </w:rPr>
          <w:fldChar w:fldCharType="begin"/>
        </w:r>
        <w:r w:rsidR="007101E4">
          <w:rPr>
            <w:webHidden/>
          </w:rPr>
          <w:instrText xml:space="preserve"> PAGEREF _Toc192259048 \h </w:instrText>
        </w:r>
        <w:r w:rsidR="007101E4">
          <w:rPr>
            <w:webHidden/>
          </w:rPr>
        </w:r>
        <w:r w:rsidR="007101E4">
          <w:rPr>
            <w:webHidden/>
          </w:rPr>
          <w:fldChar w:fldCharType="separate"/>
        </w:r>
        <w:r w:rsidR="007101E4">
          <w:rPr>
            <w:webHidden/>
          </w:rPr>
          <w:t>1</w:t>
        </w:r>
        <w:r w:rsidR="007101E4">
          <w:rPr>
            <w:webHidden/>
          </w:rPr>
          <w:fldChar w:fldCharType="end"/>
        </w:r>
      </w:hyperlink>
    </w:p>
    <w:p w14:paraId="2A4733E9"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49" w:history="1">
        <w:r w:rsidR="007101E4" w:rsidRPr="00C104DB">
          <w:rPr>
            <w:rStyle w:val="Hyperlink"/>
          </w:rPr>
          <w:t>1.3 Objectives of the Project</w:t>
        </w:r>
        <w:r w:rsidR="007101E4">
          <w:rPr>
            <w:webHidden/>
          </w:rPr>
          <w:tab/>
        </w:r>
        <w:r w:rsidR="007101E4">
          <w:rPr>
            <w:webHidden/>
          </w:rPr>
          <w:fldChar w:fldCharType="begin"/>
        </w:r>
        <w:r w:rsidR="007101E4">
          <w:rPr>
            <w:webHidden/>
          </w:rPr>
          <w:instrText xml:space="preserve"> PAGEREF _Toc192259049 \h </w:instrText>
        </w:r>
        <w:r w:rsidR="007101E4">
          <w:rPr>
            <w:webHidden/>
          </w:rPr>
        </w:r>
        <w:r w:rsidR="007101E4">
          <w:rPr>
            <w:webHidden/>
          </w:rPr>
          <w:fldChar w:fldCharType="separate"/>
        </w:r>
        <w:r w:rsidR="007101E4">
          <w:rPr>
            <w:webHidden/>
          </w:rPr>
          <w:t>1</w:t>
        </w:r>
        <w:r w:rsidR="007101E4">
          <w:rPr>
            <w:webHidden/>
          </w:rPr>
          <w:fldChar w:fldCharType="end"/>
        </w:r>
      </w:hyperlink>
    </w:p>
    <w:p w14:paraId="089F4A37"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50" w:history="1">
        <w:r w:rsidR="007101E4" w:rsidRPr="00C104DB">
          <w:rPr>
            <w:rStyle w:val="Hyperlink"/>
          </w:rPr>
          <w:t>1.4 Significance of the Study</w:t>
        </w:r>
        <w:r w:rsidR="007101E4">
          <w:rPr>
            <w:webHidden/>
          </w:rPr>
          <w:tab/>
        </w:r>
        <w:r w:rsidR="007101E4">
          <w:rPr>
            <w:webHidden/>
          </w:rPr>
          <w:fldChar w:fldCharType="begin"/>
        </w:r>
        <w:r w:rsidR="007101E4">
          <w:rPr>
            <w:webHidden/>
          </w:rPr>
          <w:instrText xml:space="preserve"> PAGEREF _Toc192259050 \h </w:instrText>
        </w:r>
        <w:r w:rsidR="007101E4">
          <w:rPr>
            <w:webHidden/>
          </w:rPr>
        </w:r>
        <w:r w:rsidR="007101E4">
          <w:rPr>
            <w:webHidden/>
          </w:rPr>
          <w:fldChar w:fldCharType="separate"/>
        </w:r>
        <w:r w:rsidR="007101E4">
          <w:rPr>
            <w:webHidden/>
          </w:rPr>
          <w:t>1</w:t>
        </w:r>
        <w:r w:rsidR="007101E4">
          <w:rPr>
            <w:webHidden/>
          </w:rPr>
          <w:fldChar w:fldCharType="end"/>
        </w:r>
      </w:hyperlink>
    </w:p>
    <w:p w14:paraId="61EEC7EA"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51" w:history="1">
        <w:r w:rsidR="007101E4" w:rsidRPr="00C104DB">
          <w:rPr>
            <w:rStyle w:val="Hyperlink"/>
          </w:rPr>
          <w:t>1.5 Scope and Limitations of the Project</w:t>
        </w:r>
        <w:r w:rsidR="007101E4">
          <w:rPr>
            <w:webHidden/>
          </w:rPr>
          <w:tab/>
        </w:r>
        <w:r w:rsidR="007101E4">
          <w:rPr>
            <w:webHidden/>
          </w:rPr>
          <w:fldChar w:fldCharType="begin"/>
        </w:r>
        <w:r w:rsidR="007101E4">
          <w:rPr>
            <w:webHidden/>
          </w:rPr>
          <w:instrText xml:space="preserve"> PAGEREF _Toc192259051 \h </w:instrText>
        </w:r>
        <w:r w:rsidR="007101E4">
          <w:rPr>
            <w:webHidden/>
          </w:rPr>
        </w:r>
        <w:r w:rsidR="007101E4">
          <w:rPr>
            <w:webHidden/>
          </w:rPr>
          <w:fldChar w:fldCharType="separate"/>
        </w:r>
        <w:r w:rsidR="007101E4">
          <w:rPr>
            <w:webHidden/>
          </w:rPr>
          <w:t>1</w:t>
        </w:r>
        <w:r w:rsidR="007101E4">
          <w:rPr>
            <w:webHidden/>
          </w:rPr>
          <w:fldChar w:fldCharType="end"/>
        </w:r>
      </w:hyperlink>
    </w:p>
    <w:p w14:paraId="20785518"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52" w:history="1">
        <w:r w:rsidR="007101E4" w:rsidRPr="00C104DB">
          <w:rPr>
            <w:rStyle w:val="Hyperlink"/>
          </w:rPr>
          <w:t>1.6 Project Dictionary</w:t>
        </w:r>
        <w:r w:rsidR="007101E4">
          <w:rPr>
            <w:webHidden/>
          </w:rPr>
          <w:tab/>
        </w:r>
        <w:r w:rsidR="007101E4">
          <w:rPr>
            <w:webHidden/>
          </w:rPr>
          <w:fldChar w:fldCharType="begin"/>
        </w:r>
        <w:r w:rsidR="007101E4">
          <w:rPr>
            <w:webHidden/>
          </w:rPr>
          <w:instrText xml:space="preserve"> PAGEREF _Toc192259052 \h </w:instrText>
        </w:r>
        <w:r w:rsidR="007101E4">
          <w:rPr>
            <w:webHidden/>
          </w:rPr>
        </w:r>
        <w:r w:rsidR="007101E4">
          <w:rPr>
            <w:webHidden/>
          </w:rPr>
          <w:fldChar w:fldCharType="separate"/>
        </w:r>
        <w:r w:rsidR="007101E4">
          <w:rPr>
            <w:webHidden/>
          </w:rPr>
          <w:t>1</w:t>
        </w:r>
        <w:r w:rsidR="007101E4">
          <w:rPr>
            <w:webHidden/>
          </w:rPr>
          <w:fldChar w:fldCharType="end"/>
        </w:r>
      </w:hyperlink>
    </w:p>
    <w:p w14:paraId="43654193"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53" w:history="1">
        <w:r w:rsidR="007101E4" w:rsidRPr="00C104DB">
          <w:rPr>
            <w:rStyle w:val="Hyperlink"/>
          </w:rPr>
          <w:t>Notes</w:t>
        </w:r>
        <w:r w:rsidR="007101E4">
          <w:rPr>
            <w:webHidden/>
          </w:rPr>
          <w:tab/>
        </w:r>
        <w:r w:rsidR="007101E4">
          <w:rPr>
            <w:webHidden/>
          </w:rPr>
          <w:fldChar w:fldCharType="begin"/>
        </w:r>
        <w:r w:rsidR="007101E4">
          <w:rPr>
            <w:webHidden/>
          </w:rPr>
          <w:instrText xml:space="preserve"> PAGEREF _Toc192259053 \h </w:instrText>
        </w:r>
        <w:r w:rsidR="007101E4">
          <w:rPr>
            <w:webHidden/>
          </w:rPr>
        </w:r>
        <w:r w:rsidR="007101E4">
          <w:rPr>
            <w:webHidden/>
          </w:rPr>
          <w:fldChar w:fldCharType="separate"/>
        </w:r>
        <w:r w:rsidR="007101E4">
          <w:rPr>
            <w:webHidden/>
          </w:rPr>
          <w:t>3</w:t>
        </w:r>
        <w:r w:rsidR="007101E4">
          <w:rPr>
            <w:webHidden/>
          </w:rPr>
          <w:fldChar w:fldCharType="end"/>
        </w:r>
      </w:hyperlink>
    </w:p>
    <w:p w14:paraId="1E9185A9" w14:textId="77777777" w:rsidR="007101E4" w:rsidRDefault="00000000">
      <w:pPr>
        <w:pStyle w:val="TOC1"/>
        <w:rPr>
          <w:rFonts w:asciiTheme="minorHAnsi" w:eastAsiaTheme="minorEastAsia" w:hAnsiTheme="minorHAnsi" w:cstheme="minorBidi"/>
          <w:kern w:val="2"/>
          <w:lang w:val="en-PH"/>
          <w14:ligatures w14:val="standardContextual"/>
        </w:rPr>
      </w:pPr>
      <w:hyperlink w:anchor="_Toc192259054" w:history="1">
        <w:r w:rsidR="007101E4" w:rsidRPr="00C104DB">
          <w:rPr>
            <w:rStyle w:val="Hyperlink"/>
          </w:rPr>
          <w:t>CHAPTER 2  REVIEW OF RELATED LITERATURE AND SYSTEMS</w:t>
        </w:r>
        <w:r w:rsidR="007101E4">
          <w:rPr>
            <w:webHidden/>
          </w:rPr>
          <w:tab/>
        </w:r>
        <w:r w:rsidR="007101E4">
          <w:rPr>
            <w:webHidden/>
          </w:rPr>
          <w:fldChar w:fldCharType="begin"/>
        </w:r>
        <w:r w:rsidR="007101E4">
          <w:rPr>
            <w:webHidden/>
          </w:rPr>
          <w:instrText xml:space="preserve"> PAGEREF _Toc192259054 \h </w:instrText>
        </w:r>
        <w:r w:rsidR="007101E4">
          <w:rPr>
            <w:webHidden/>
          </w:rPr>
        </w:r>
        <w:r w:rsidR="007101E4">
          <w:rPr>
            <w:webHidden/>
          </w:rPr>
          <w:fldChar w:fldCharType="separate"/>
        </w:r>
        <w:r w:rsidR="007101E4">
          <w:rPr>
            <w:webHidden/>
          </w:rPr>
          <w:t>4</w:t>
        </w:r>
        <w:r w:rsidR="007101E4">
          <w:rPr>
            <w:webHidden/>
          </w:rPr>
          <w:fldChar w:fldCharType="end"/>
        </w:r>
      </w:hyperlink>
    </w:p>
    <w:p w14:paraId="4FC17564"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55" w:history="1">
        <w:r w:rsidR="007101E4" w:rsidRPr="00C104DB">
          <w:rPr>
            <w:rStyle w:val="Hyperlink"/>
          </w:rPr>
          <w:t>2.1 Related Literature and Systems (Heading 2)</w:t>
        </w:r>
        <w:r w:rsidR="007101E4">
          <w:rPr>
            <w:webHidden/>
          </w:rPr>
          <w:tab/>
        </w:r>
        <w:r w:rsidR="007101E4">
          <w:rPr>
            <w:webHidden/>
          </w:rPr>
          <w:fldChar w:fldCharType="begin"/>
        </w:r>
        <w:r w:rsidR="007101E4">
          <w:rPr>
            <w:webHidden/>
          </w:rPr>
          <w:instrText xml:space="preserve"> PAGEREF _Toc192259055 \h </w:instrText>
        </w:r>
        <w:r w:rsidR="007101E4">
          <w:rPr>
            <w:webHidden/>
          </w:rPr>
        </w:r>
        <w:r w:rsidR="007101E4">
          <w:rPr>
            <w:webHidden/>
          </w:rPr>
          <w:fldChar w:fldCharType="separate"/>
        </w:r>
        <w:r w:rsidR="007101E4">
          <w:rPr>
            <w:webHidden/>
          </w:rPr>
          <w:t>4</w:t>
        </w:r>
        <w:r w:rsidR="007101E4">
          <w:rPr>
            <w:webHidden/>
          </w:rPr>
          <w:fldChar w:fldCharType="end"/>
        </w:r>
      </w:hyperlink>
    </w:p>
    <w:p w14:paraId="4BC164BB" w14:textId="77777777" w:rsidR="007101E4" w:rsidRDefault="00000000">
      <w:pPr>
        <w:pStyle w:val="TOC3"/>
        <w:rPr>
          <w:rFonts w:asciiTheme="minorHAnsi" w:eastAsiaTheme="minorEastAsia" w:hAnsiTheme="minorHAnsi" w:cstheme="minorBidi"/>
          <w:kern w:val="2"/>
          <w:lang w:val="en-PH"/>
          <w14:ligatures w14:val="standardContextual"/>
        </w:rPr>
      </w:pPr>
      <w:hyperlink w:anchor="_Toc192259056" w:history="1">
        <w:r w:rsidR="007101E4" w:rsidRPr="00C104DB">
          <w:rPr>
            <w:rStyle w:val="Hyperlink"/>
          </w:rPr>
          <w:t>2.1.1 Topic 1 (Heading 3)</w:t>
        </w:r>
        <w:r w:rsidR="007101E4">
          <w:rPr>
            <w:webHidden/>
          </w:rPr>
          <w:tab/>
        </w:r>
        <w:r w:rsidR="007101E4">
          <w:rPr>
            <w:webHidden/>
          </w:rPr>
          <w:fldChar w:fldCharType="begin"/>
        </w:r>
        <w:r w:rsidR="007101E4">
          <w:rPr>
            <w:webHidden/>
          </w:rPr>
          <w:instrText xml:space="preserve"> PAGEREF _Toc192259056 \h </w:instrText>
        </w:r>
        <w:r w:rsidR="007101E4">
          <w:rPr>
            <w:webHidden/>
          </w:rPr>
        </w:r>
        <w:r w:rsidR="007101E4">
          <w:rPr>
            <w:webHidden/>
          </w:rPr>
          <w:fldChar w:fldCharType="separate"/>
        </w:r>
        <w:r w:rsidR="007101E4">
          <w:rPr>
            <w:webHidden/>
          </w:rPr>
          <w:t>4</w:t>
        </w:r>
        <w:r w:rsidR="007101E4">
          <w:rPr>
            <w:webHidden/>
          </w:rPr>
          <w:fldChar w:fldCharType="end"/>
        </w:r>
      </w:hyperlink>
    </w:p>
    <w:p w14:paraId="554226E2" w14:textId="77777777" w:rsidR="007101E4" w:rsidRDefault="00000000">
      <w:pPr>
        <w:pStyle w:val="TOC3"/>
        <w:rPr>
          <w:rFonts w:asciiTheme="minorHAnsi" w:eastAsiaTheme="minorEastAsia" w:hAnsiTheme="minorHAnsi" w:cstheme="minorBidi"/>
          <w:kern w:val="2"/>
          <w:lang w:val="en-PH"/>
          <w14:ligatures w14:val="standardContextual"/>
        </w:rPr>
      </w:pPr>
      <w:hyperlink w:anchor="_Toc192259057" w:history="1">
        <w:r w:rsidR="007101E4" w:rsidRPr="00C104DB">
          <w:rPr>
            <w:rStyle w:val="Hyperlink"/>
          </w:rPr>
          <w:t>2.1.2 Topic 2 (Heading 3)</w:t>
        </w:r>
        <w:r w:rsidR="007101E4">
          <w:rPr>
            <w:webHidden/>
          </w:rPr>
          <w:tab/>
        </w:r>
        <w:r w:rsidR="007101E4">
          <w:rPr>
            <w:webHidden/>
          </w:rPr>
          <w:fldChar w:fldCharType="begin"/>
        </w:r>
        <w:r w:rsidR="007101E4">
          <w:rPr>
            <w:webHidden/>
          </w:rPr>
          <w:instrText xml:space="preserve"> PAGEREF _Toc192259057 \h </w:instrText>
        </w:r>
        <w:r w:rsidR="007101E4">
          <w:rPr>
            <w:webHidden/>
          </w:rPr>
        </w:r>
        <w:r w:rsidR="007101E4">
          <w:rPr>
            <w:webHidden/>
          </w:rPr>
          <w:fldChar w:fldCharType="separate"/>
        </w:r>
        <w:r w:rsidR="007101E4">
          <w:rPr>
            <w:webHidden/>
          </w:rPr>
          <w:t>4</w:t>
        </w:r>
        <w:r w:rsidR="007101E4">
          <w:rPr>
            <w:webHidden/>
          </w:rPr>
          <w:fldChar w:fldCharType="end"/>
        </w:r>
      </w:hyperlink>
    </w:p>
    <w:p w14:paraId="65DA9AD8"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58" w:history="1">
        <w:r w:rsidR="007101E4" w:rsidRPr="00C104DB">
          <w:rPr>
            <w:rStyle w:val="Hyperlink"/>
          </w:rPr>
          <w:t>2.2 Synthesis of the State-of-the-Art</w:t>
        </w:r>
        <w:r w:rsidR="007101E4">
          <w:rPr>
            <w:webHidden/>
          </w:rPr>
          <w:tab/>
        </w:r>
        <w:r w:rsidR="007101E4">
          <w:rPr>
            <w:webHidden/>
          </w:rPr>
          <w:fldChar w:fldCharType="begin"/>
        </w:r>
        <w:r w:rsidR="007101E4">
          <w:rPr>
            <w:webHidden/>
          </w:rPr>
          <w:instrText xml:space="preserve"> PAGEREF _Toc192259058 \h </w:instrText>
        </w:r>
        <w:r w:rsidR="007101E4">
          <w:rPr>
            <w:webHidden/>
          </w:rPr>
        </w:r>
        <w:r w:rsidR="007101E4">
          <w:rPr>
            <w:webHidden/>
          </w:rPr>
          <w:fldChar w:fldCharType="separate"/>
        </w:r>
        <w:r w:rsidR="007101E4">
          <w:rPr>
            <w:webHidden/>
          </w:rPr>
          <w:t>4</w:t>
        </w:r>
        <w:r w:rsidR="007101E4">
          <w:rPr>
            <w:webHidden/>
          </w:rPr>
          <w:fldChar w:fldCharType="end"/>
        </w:r>
      </w:hyperlink>
    </w:p>
    <w:p w14:paraId="0E733C25"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59" w:history="1">
        <w:r w:rsidR="007101E4" w:rsidRPr="00C104DB">
          <w:rPr>
            <w:rStyle w:val="Hyperlink"/>
          </w:rPr>
          <w:t>2.3 Gap Bridged by the Study</w:t>
        </w:r>
        <w:r w:rsidR="007101E4">
          <w:rPr>
            <w:webHidden/>
          </w:rPr>
          <w:tab/>
        </w:r>
        <w:r w:rsidR="007101E4">
          <w:rPr>
            <w:webHidden/>
          </w:rPr>
          <w:fldChar w:fldCharType="begin"/>
        </w:r>
        <w:r w:rsidR="007101E4">
          <w:rPr>
            <w:webHidden/>
          </w:rPr>
          <w:instrText xml:space="preserve"> PAGEREF _Toc192259059 \h </w:instrText>
        </w:r>
        <w:r w:rsidR="007101E4">
          <w:rPr>
            <w:webHidden/>
          </w:rPr>
        </w:r>
        <w:r w:rsidR="007101E4">
          <w:rPr>
            <w:webHidden/>
          </w:rPr>
          <w:fldChar w:fldCharType="separate"/>
        </w:r>
        <w:r w:rsidR="007101E4">
          <w:rPr>
            <w:webHidden/>
          </w:rPr>
          <w:t>4</w:t>
        </w:r>
        <w:r w:rsidR="007101E4">
          <w:rPr>
            <w:webHidden/>
          </w:rPr>
          <w:fldChar w:fldCharType="end"/>
        </w:r>
      </w:hyperlink>
    </w:p>
    <w:p w14:paraId="75D70B97"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60" w:history="1">
        <w:r w:rsidR="007101E4" w:rsidRPr="00C104DB">
          <w:rPr>
            <w:rStyle w:val="Hyperlink"/>
          </w:rPr>
          <w:t>Notes</w:t>
        </w:r>
        <w:r w:rsidR="007101E4">
          <w:rPr>
            <w:webHidden/>
          </w:rPr>
          <w:tab/>
        </w:r>
        <w:r w:rsidR="007101E4">
          <w:rPr>
            <w:webHidden/>
          </w:rPr>
          <w:fldChar w:fldCharType="begin"/>
        </w:r>
        <w:r w:rsidR="007101E4">
          <w:rPr>
            <w:webHidden/>
          </w:rPr>
          <w:instrText xml:space="preserve"> PAGEREF _Toc192259060 \h </w:instrText>
        </w:r>
        <w:r w:rsidR="007101E4">
          <w:rPr>
            <w:webHidden/>
          </w:rPr>
        </w:r>
        <w:r w:rsidR="007101E4">
          <w:rPr>
            <w:webHidden/>
          </w:rPr>
          <w:fldChar w:fldCharType="separate"/>
        </w:r>
        <w:r w:rsidR="007101E4">
          <w:rPr>
            <w:webHidden/>
          </w:rPr>
          <w:t>6</w:t>
        </w:r>
        <w:r w:rsidR="007101E4">
          <w:rPr>
            <w:webHidden/>
          </w:rPr>
          <w:fldChar w:fldCharType="end"/>
        </w:r>
      </w:hyperlink>
    </w:p>
    <w:p w14:paraId="55E489E1" w14:textId="77777777" w:rsidR="007101E4" w:rsidRDefault="00000000">
      <w:pPr>
        <w:pStyle w:val="TOC1"/>
        <w:rPr>
          <w:rFonts w:asciiTheme="minorHAnsi" w:eastAsiaTheme="minorEastAsia" w:hAnsiTheme="minorHAnsi" w:cstheme="minorBidi"/>
          <w:kern w:val="2"/>
          <w:lang w:val="en-PH"/>
          <w14:ligatures w14:val="standardContextual"/>
        </w:rPr>
      </w:pPr>
      <w:hyperlink w:anchor="_Toc192259061" w:history="1">
        <w:r w:rsidR="007101E4" w:rsidRPr="00C104DB">
          <w:rPr>
            <w:rStyle w:val="Hyperlink"/>
          </w:rPr>
          <w:t>CHAPTER 3 TECHNICAL BACKGROUND</w:t>
        </w:r>
        <w:r w:rsidR="007101E4">
          <w:rPr>
            <w:webHidden/>
          </w:rPr>
          <w:tab/>
        </w:r>
        <w:r w:rsidR="007101E4">
          <w:rPr>
            <w:webHidden/>
          </w:rPr>
          <w:fldChar w:fldCharType="begin"/>
        </w:r>
        <w:r w:rsidR="007101E4">
          <w:rPr>
            <w:webHidden/>
          </w:rPr>
          <w:instrText xml:space="preserve"> PAGEREF _Toc192259061 \h </w:instrText>
        </w:r>
        <w:r w:rsidR="007101E4">
          <w:rPr>
            <w:webHidden/>
          </w:rPr>
        </w:r>
        <w:r w:rsidR="007101E4">
          <w:rPr>
            <w:webHidden/>
          </w:rPr>
          <w:fldChar w:fldCharType="separate"/>
        </w:r>
        <w:r w:rsidR="007101E4">
          <w:rPr>
            <w:webHidden/>
          </w:rPr>
          <w:t>7</w:t>
        </w:r>
        <w:r w:rsidR="007101E4">
          <w:rPr>
            <w:webHidden/>
          </w:rPr>
          <w:fldChar w:fldCharType="end"/>
        </w:r>
      </w:hyperlink>
    </w:p>
    <w:p w14:paraId="3B8A577A"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62" w:history="1">
        <w:r w:rsidR="007101E4" w:rsidRPr="00C104DB">
          <w:rPr>
            <w:rStyle w:val="Hyperlink"/>
          </w:rPr>
          <w:t>3.1 Overview of Current Technologies to be Used in the System (Heading 2)</w:t>
        </w:r>
        <w:r w:rsidR="007101E4">
          <w:rPr>
            <w:webHidden/>
          </w:rPr>
          <w:tab/>
        </w:r>
        <w:r w:rsidR="007101E4">
          <w:rPr>
            <w:webHidden/>
          </w:rPr>
          <w:fldChar w:fldCharType="begin"/>
        </w:r>
        <w:r w:rsidR="007101E4">
          <w:rPr>
            <w:webHidden/>
          </w:rPr>
          <w:instrText xml:space="preserve"> PAGEREF _Toc192259062 \h </w:instrText>
        </w:r>
        <w:r w:rsidR="007101E4">
          <w:rPr>
            <w:webHidden/>
          </w:rPr>
        </w:r>
        <w:r w:rsidR="007101E4">
          <w:rPr>
            <w:webHidden/>
          </w:rPr>
          <w:fldChar w:fldCharType="separate"/>
        </w:r>
        <w:r w:rsidR="007101E4">
          <w:rPr>
            <w:webHidden/>
          </w:rPr>
          <w:t>7</w:t>
        </w:r>
        <w:r w:rsidR="007101E4">
          <w:rPr>
            <w:webHidden/>
          </w:rPr>
          <w:fldChar w:fldCharType="end"/>
        </w:r>
      </w:hyperlink>
    </w:p>
    <w:p w14:paraId="454ABBE3"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63" w:history="1">
        <w:r w:rsidR="007101E4" w:rsidRPr="00C104DB">
          <w:rPr>
            <w:rStyle w:val="Hyperlink"/>
          </w:rPr>
          <w:t>3.2 Resources (Heading 2)</w:t>
        </w:r>
        <w:r w:rsidR="007101E4">
          <w:rPr>
            <w:webHidden/>
          </w:rPr>
          <w:tab/>
        </w:r>
        <w:r w:rsidR="007101E4">
          <w:rPr>
            <w:webHidden/>
          </w:rPr>
          <w:fldChar w:fldCharType="begin"/>
        </w:r>
        <w:r w:rsidR="007101E4">
          <w:rPr>
            <w:webHidden/>
          </w:rPr>
          <w:instrText xml:space="preserve"> PAGEREF _Toc192259063 \h </w:instrText>
        </w:r>
        <w:r w:rsidR="007101E4">
          <w:rPr>
            <w:webHidden/>
          </w:rPr>
        </w:r>
        <w:r w:rsidR="007101E4">
          <w:rPr>
            <w:webHidden/>
          </w:rPr>
          <w:fldChar w:fldCharType="separate"/>
        </w:r>
        <w:r w:rsidR="007101E4">
          <w:rPr>
            <w:webHidden/>
          </w:rPr>
          <w:t>7</w:t>
        </w:r>
        <w:r w:rsidR="007101E4">
          <w:rPr>
            <w:webHidden/>
          </w:rPr>
          <w:fldChar w:fldCharType="end"/>
        </w:r>
      </w:hyperlink>
    </w:p>
    <w:p w14:paraId="5F16C1C3" w14:textId="77777777" w:rsidR="007101E4" w:rsidRDefault="00000000">
      <w:pPr>
        <w:pStyle w:val="TOC3"/>
        <w:rPr>
          <w:rFonts w:asciiTheme="minorHAnsi" w:eastAsiaTheme="minorEastAsia" w:hAnsiTheme="minorHAnsi" w:cstheme="minorBidi"/>
          <w:kern w:val="2"/>
          <w:lang w:val="en-PH"/>
          <w14:ligatures w14:val="standardContextual"/>
        </w:rPr>
      </w:pPr>
      <w:hyperlink w:anchor="_Toc192259064" w:history="1">
        <w:r w:rsidR="007101E4" w:rsidRPr="00C104DB">
          <w:rPr>
            <w:rStyle w:val="Hyperlink"/>
          </w:rPr>
          <w:t>3.2.1 Hardware Specifications (Heading 3)</w:t>
        </w:r>
        <w:r w:rsidR="007101E4">
          <w:rPr>
            <w:webHidden/>
          </w:rPr>
          <w:tab/>
        </w:r>
        <w:r w:rsidR="007101E4">
          <w:rPr>
            <w:webHidden/>
          </w:rPr>
          <w:fldChar w:fldCharType="begin"/>
        </w:r>
        <w:r w:rsidR="007101E4">
          <w:rPr>
            <w:webHidden/>
          </w:rPr>
          <w:instrText xml:space="preserve"> PAGEREF _Toc192259064 \h </w:instrText>
        </w:r>
        <w:r w:rsidR="007101E4">
          <w:rPr>
            <w:webHidden/>
          </w:rPr>
        </w:r>
        <w:r w:rsidR="007101E4">
          <w:rPr>
            <w:webHidden/>
          </w:rPr>
          <w:fldChar w:fldCharType="separate"/>
        </w:r>
        <w:r w:rsidR="007101E4">
          <w:rPr>
            <w:webHidden/>
          </w:rPr>
          <w:t>7</w:t>
        </w:r>
        <w:r w:rsidR="007101E4">
          <w:rPr>
            <w:webHidden/>
          </w:rPr>
          <w:fldChar w:fldCharType="end"/>
        </w:r>
      </w:hyperlink>
    </w:p>
    <w:p w14:paraId="07144EEE" w14:textId="77777777" w:rsidR="007101E4" w:rsidRDefault="00000000">
      <w:pPr>
        <w:pStyle w:val="TOC3"/>
        <w:rPr>
          <w:rFonts w:asciiTheme="minorHAnsi" w:eastAsiaTheme="minorEastAsia" w:hAnsiTheme="minorHAnsi" w:cstheme="minorBidi"/>
          <w:kern w:val="2"/>
          <w:lang w:val="en-PH"/>
          <w14:ligatures w14:val="standardContextual"/>
        </w:rPr>
      </w:pPr>
      <w:hyperlink w:anchor="_Toc192259065" w:history="1">
        <w:r w:rsidR="007101E4" w:rsidRPr="00C104DB">
          <w:rPr>
            <w:rStyle w:val="Hyperlink"/>
          </w:rPr>
          <w:t>3.2.2 Software Specifications (Heading 3)</w:t>
        </w:r>
        <w:r w:rsidR="007101E4">
          <w:rPr>
            <w:webHidden/>
          </w:rPr>
          <w:tab/>
        </w:r>
        <w:r w:rsidR="007101E4">
          <w:rPr>
            <w:webHidden/>
          </w:rPr>
          <w:fldChar w:fldCharType="begin"/>
        </w:r>
        <w:r w:rsidR="007101E4">
          <w:rPr>
            <w:webHidden/>
          </w:rPr>
          <w:instrText xml:space="preserve"> PAGEREF _Toc192259065 \h </w:instrText>
        </w:r>
        <w:r w:rsidR="007101E4">
          <w:rPr>
            <w:webHidden/>
          </w:rPr>
        </w:r>
        <w:r w:rsidR="007101E4">
          <w:rPr>
            <w:webHidden/>
          </w:rPr>
          <w:fldChar w:fldCharType="separate"/>
        </w:r>
        <w:r w:rsidR="007101E4">
          <w:rPr>
            <w:webHidden/>
          </w:rPr>
          <w:t>7</w:t>
        </w:r>
        <w:r w:rsidR="007101E4">
          <w:rPr>
            <w:webHidden/>
          </w:rPr>
          <w:fldChar w:fldCharType="end"/>
        </w:r>
      </w:hyperlink>
    </w:p>
    <w:p w14:paraId="3124A1F5" w14:textId="77777777" w:rsidR="007101E4" w:rsidRDefault="00000000">
      <w:pPr>
        <w:pStyle w:val="TOC3"/>
        <w:rPr>
          <w:rFonts w:asciiTheme="minorHAnsi" w:eastAsiaTheme="minorEastAsia" w:hAnsiTheme="minorHAnsi" w:cstheme="minorBidi"/>
          <w:kern w:val="2"/>
          <w:lang w:val="en-PH"/>
          <w14:ligatures w14:val="standardContextual"/>
        </w:rPr>
      </w:pPr>
      <w:hyperlink w:anchor="_Toc192259066" w:history="1">
        <w:r w:rsidR="007101E4" w:rsidRPr="00C104DB">
          <w:rPr>
            <w:rStyle w:val="Hyperlink"/>
          </w:rPr>
          <w:t>3.2.3 Program Specifications (Heading 3)</w:t>
        </w:r>
        <w:r w:rsidR="007101E4">
          <w:rPr>
            <w:webHidden/>
          </w:rPr>
          <w:tab/>
        </w:r>
        <w:r w:rsidR="007101E4">
          <w:rPr>
            <w:webHidden/>
          </w:rPr>
          <w:fldChar w:fldCharType="begin"/>
        </w:r>
        <w:r w:rsidR="007101E4">
          <w:rPr>
            <w:webHidden/>
          </w:rPr>
          <w:instrText xml:space="preserve"> PAGEREF _Toc192259066 \h </w:instrText>
        </w:r>
        <w:r w:rsidR="007101E4">
          <w:rPr>
            <w:webHidden/>
          </w:rPr>
        </w:r>
        <w:r w:rsidR="007101E4">
          <w:rPr>
            <w:webHidden/>
          </w:rPr>
          <w:fldChar w:fldCharType="separate"/>
        </w:r>
        <w:r w:rsidR="007101E4">
          <w:rPr>
            <w:webHidden/>
          </w:rPr>
          <w:t>7</w:t>
        </w:r>
        <w:r w:rsidR="007101E4">
          <w:rPr>
            <w:webHidden/>
          </w:rPr>
          <w:fldChar w:fldCharType="end"/>
        </w:r>
      </w:hyperlink>
    </w:p>
    <w:p w14:paraId="6565EEE5" w14:textId="77777777" w:rsidR="007101E4" w:rsidRDefault="00000000">
      <w:pPr>
        <w:pStyle w:val="TOC3"/>
        <w:rPr>
          <w:rFonts w:asciiTheme="minorHAnsi" w:eastAsiaTheme="minorEastAsia" w:hAnsiTheme="minorHAnsi" w:cstheme="minorBidi"/>
          <w:kern w:val="2"/>
          <w:lang w:val="en-PH"/>
          <w14:ligatures w14:val="standardContextual"/>
        </w:rPr>
      </w:pPr>
      <w:hyperlink w:anchor="_Toc192259067" w:history="1">
        <w:r w:rsidR="007101E4" w:rsidRPr="00C104DB">
          <w:rPr>
            <w:rStyle w:val="Hyperlink"/>
          </w:rPr>
          <w:t>3.2.3 Programming Environment (Heading 3)</w:t>
        </w:r>
        <w:r w:rsidR="007101E4">
          <w:rPr>
            <w:webHidden/>
          </w:rPr>
          <w:tab/>
        </w:r>
        <w:r w:rsidR="007101E4">
          <w:rPr>
            <w:webHidden/>
          </w:rPr>
          <w:fldChar w:fldCharType="begin"/>
        </w:r>
        <w:r w:rsidR="007101E4">
          <w:rPr>
            <w:webHidden/>
          </w:rPr>
          <w:instrText xml:space="preserve"> PAGEREF _Toc192259067 \h </w:instrText>
        </w:r>
        <w:r w:rsidR="007101E4">
          <w:rPr>
            <w:webHidden/>
          </w:rPr>
        </w:r>
        <w:r w:rsidR="007101E4">
          <w:rPr>
            <w:webHidden/>
          </w:rPr>
          <w:fldChar w:fldCharType="separate"/>
        </w:r>
        <w:r w:rsidR="007101E4">
          <w:rPr>
            <w:webHidden/>
          </w:rPr>
          <w:t>7</w:t>
        </w:r>
        <w:r w:rsidR="007101E4">
          <w:rPr>
            <w:webHidden/>
          </w:rPr>
          <w:fldChar w:fldCharType="end"/>
        </w:r>
      </w:hyperlink>
    </w:p>
    <w:p w14:paraId="128ABE8E"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68" w:history="1">
        <w:r w:rsidR="007101E4" w:rsidRPr="00C104DB">
          <w:rPr>
            <w:rStyle w:val="Hyperlink"/>
          </w:rPr>
          <w:t>3.3 Testing Plan</w:t>
        </w:r>
        <w:r w:rsidR="007101E4">
          <w:rPr>
            <w:webHidden/>
          </w:rPr>
          <w:tab/>
        </w:r>
        <w:r w:rsidR="007101E4">
          <w:rPr>
            <w:webHidden/>
          </w:rPr>
          <w:fldChar w:fldCharType="begin"/>
        </w:r>
        <w:r w:rsidR="007101E4">
          <w:rPr>
            <w:webHidden/>
          </w:rPr>
          <w:instrText xml:space="preserve"> PAGEREF _Toc192259068 \h </w:instrText>
        </w:r>
        <w:r w:rsidR="007101E4">
          <w:rPr>
            <w:webHidden/>
          </w:rPr>
        </w:r>
        <w:r w:rsidR="007101E4">
          <w:rPr>
            <w:webHidden/>
          </w:rPr>
          <w:fldChar w:fldCharType="separate"/>
        </w:r>
        <w:r w:rsidR="007101E4">
          <w:rPr>
            <w:webHidden/>
          </w:rPr>
          <w:t>8</w:t>
        </w:r>
        <w:r w:rsidR="007101E4">
          <w:rPr>
            <w:webHidden/>
          </w:rPr>
          <w:fldChar w:fldCharType="end"/>
        </w:r>
      </w:hyperlink>
    </w:p>
    <w:p w14:paraId="6FBD0E9F" w14:textId="77777777" w:rsidR="007101E4" w:rsidRDefault="00000000">
      <w:pPr>
        <w:pStyle w:val="TOC3"/>
        <w:rPr>
          <w:rFonts w:asciiTheme="minorHAnsi" w:eastAsiaTheme="minorEastAsia" w:hAnsiTheme="minorHAnsi" w:cstheme="minorBidi"/>
          <w:kern w:val="2"/>
          <w:lang w:val="en-PH"/>
          <w14:ligatures w14:val="standardContextual"/>
        </w:rPr>
      </w:pPr>
      <w:hyperlink w:anchor="_Toc192259069" w:history="1">
        <w:r w:rsidR="007101E4" w:rsidRPr="00C104DB">
          <w:rPr>
            <w:rStyle w:val="Hyperlink"/>
          </w:rPr>
          <w:t>3.3.1 Types of Testing</w:t>
        </w:r>
        <w:r w:rsidR="007101E4">
          <w:rPr>
            <w:webHidden/>
          </w:rPr>
          <w:tab/>
        </w:r>
        <w:r w:rsidR="007101E4">
          <w:rPr>
            <w:webHidden/>
          </w:rPr>
          <w:fldChar w:fldCharType="begin"/>
        </w:r>
        <w:r w:rsidR="007101E4">
          <w:rPr>
            <w:webHidden/>
          </w:rPr>
          <w:instrText xml:space="preserve"> PAGEREF _Toc192259069 \h </w:instrText>
        </w:r>
        <w:r w:rsidR="007101E4">
          <w:rPr>
            <w:webHidden/>
          </w:rPr>
        </w:r>
        <w:r w:rsidR="007101E4">
          <w:rPr>
            <w:webHidden/>
          </w:rPr>
          <w:fldChar w:fldCharType="separate"/>
        </w:r>
        <w:r w:rsidR="007101E4">
          <w:rPr>
            <w:webHidden/>
          </w:rPr>
          <w:t>8</w:t>
        </w:r>
        <w:r w:rsidR="007101E4">
          <w:rPr>
            <w:webHidden/>
          </w:rPr>
          <w:fldChar w:fldCharType="end"/>
        </w:r>
      </w:hyperlink>
    </w:p>
    <w:p w14:paraId="42E6DD14" w14:textId="77777777" w:rsidR="007101E4" w:rsidRDefault="00000000">
      <w:pPr>
        <w:pStyle w:val="TOC3"/>
        <w:rPr>
          <w:rFonts w:asciiTheme="minorHAnsi" w:eastAsiaTheme="minorEastAsia" w:hAnsiTheme="minorHAnsi" w:cstheme="minorBidi"/>
          <w:kern w:val="2"/>
          <w:lang w:val="en-PH"/>
          <w14:ligatures w14:val="standardContextual"/>
        </w:rPr>
      </w:pPr>
      <w:hyperlink w:anchor="_Toc192259070" w:history="1">
        <w:r w:rsidR="007101E4" w:rsidRPr="00C104DB">
          <w:rPr>
            <w:rStyle w:val="Hyperlink"/>
          </w:rPr>
          <w:t>3.3.2 Testing Tools and Framework</w:t>
        </w:r>
        <w:r w:rsidR="007101E4">
          <w:rPr>
            <w:webHidden/>
          </w:rPr>
          <w:tab/>
        </w:r>
        <w:r w:rsidR="007101E4">
          <w:rPr>
            <w:webHidden/>
          </w:rPr>
          <w:fldChar w:fldCharType="begin"/>
        </w:r>
        <w:r w:rsidR="007101E4">
          <w:rPr>
            <w:webHidden/>
          </w:rPr>
          <w:instrText xml:space="preserve"> PAGEREF _Toc192259070 \h </w:instrText>
        </w:r>
        <w:r w:rsidR="007101E4">
          <w:rPr>
            <w:webHidden/>
          </w:rPr>
        </w:r>
        <w:r w:rsidR="007101E4">
          <w:rPr>
            <w:webHidden/>
          </w:rPr>
          <w:fldChar w:fldCharType="separate"/>
        </w:r>
        <w:r w:rsidR="007101E4">
          <w:rPr>
            <w:webHidden/>
          </w:rPr>
          <w:t>8</w:t>
        </w:r>
        <w:r w:rsidR="007101E4">
          <w:rPr>
            <w:webHidden/>
          </w:rPr>
          <w:fldChar w:fldCharType="end"/>
        </w:r>
      </w:hyperlink>
    </w:p>
    <w:p w14:paraId="2DBC10B9"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71" w:history="1">
        <w:r w:rsidR="007101E4" w:rsidRPr="00C104DB">
          <w:rPr>
            <w:rStyle w:val="Hyperlink"/>
          </w:rPr>
          <w:t>Notes</w:t>
        </w:r>
        <w:r w:rsidR="007101E4">
          <w:rPr>
            <w:webHidden/>
          </w:rPr>
          <w:tab/>
        </w:r>
        <w:r w:rsidR="007101E4">
          <w:rPr>
            <w:webHidden/>
          </w:rPr>
          <w:fldChar w:fldCharType="begin"/>
        </w:r>
        <w:r w:rsidR="007101E4">
          <w:rPr>
            <w:webHidden/>
          </w:rPr>
          <w:instrText xml:space="preserve"> PAGEREF _Toc192259071 \h </w:instrText>
        </w:r>
        <w:r w:rsidR="007101E4">
          <w:rPr>
            <w:webHidden/>
          </w:rPr>
        </w:r>
        <w:r w:rsidR="007101E4">
          <w:rPr>
            <w:webHidden/>
          </w:rPr>
          <w:fldChar w:fldCharType="separate"/>
        </w:r>
        <w:r w:rsidR="007101E4">
          <w:rPr>
            <w:webHidden/>
          </w:rPr>
          <w:t>10</w:t>
        </w:r>
        <w:r w:rsidR="007101E4">
          <w:rPr>
            <w:webHidden/>
          </w:rPr>
          <w:fldChar w:fldCharType="end"/>
        </w:r>
      </w:hyperlink>
    </w:p>
    <w:p w14:paraId="22DA557C" w14:textId="77777777" w:rsidR="007101E4" w:rsidRDefault="00000000">
      <w:pPr>
        <w:pStyle w:val="TOC1"/>
        <w:rPr>
          <w:rFonts w:asciiTheme="minorHAnsi" w:eastAsiaTheme="minorEastAsia" w:hAnsiTheme="minorHAnsi" w:cstheme="minorBidi"/>
          <w:kern w:val="2"/>
          <w:lang w:val="en-PH"/>
          <w14:ligatures w14:val="standardContextual"/>
        </w:rPr>
      </w:pPr>
      <w:hyperlink w:anchor="_Toc192259072" w:history="1">
        <w:r w:rsidR="007101E4" w:rsidRPr="00C104DB">
          <w:rPr>
            <w:rStyle w:val="Hyperlink"/>
          </w:rPr>
          <w:t>CHAPTER 4  METHODOLOGY, RESULTS AND DISCUSSION</w:t>
        </w:r>
        <w:r w:rsidR="007101E4">
          <w:rPr>
            <w:webHidden/>
          </w:rPr>
          <w:tab/>
        </w:r>
        <w:r w:rsidR="007101E4">
          <w:rPr>
            <w:webHidden/>
          </w:rPr>
          <w:fldChar w:fldCharType="begin"/>
        </w:r>
        <w:r w:rsidR="007101E4">
          <w:rPr>
            <w:webHidden/>
          </w:rPr>
          <w:instrText xml:space="preserve"> PAGEREF _Toc192259072 \h </w:instrText>
        </w:r>
        <w:r w:rsidR="007101E4">
          <w:rPr>
            <w:webHidden/>
          </w:rPr>
        </w:r>
        <w:r w:rsidR="007101E4">
          <w:rPr>
            <w:webHidden/>
          </w:rPr>
          <w:fldChar w:fldCharType="separate"/>
        </w:r>
        <w:r w:rsidR="007101E4">
          <w:rPr>
            <w:webHidden/>
          </w:rPr>
          <w:t>11</w:t>
        </w:r>
        <w:r w:rsidR="007101E4">
          <w:rPr>
            <w:webHidden/>
          </w:rPr>
          <w:fldChar w:fldCharType="end"/>
        </w:r>
      </w:hyperlink>
    </w:p>
    <w:p w14:paraId="2D0E4C71"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73" w:history="1">
        <w:r w:rsidR="007101E4" w:rsidRPr="00C104DB">
          <w:rPr>
            <w:rStyle w:val="Hyperlink"/>
          </w:rPr>
          <w:t>4.1 Main Sections (Phases of the Chosen SDM) (Heading 2)</w:t>
        </w:r>
        <w:r w:rsidR="007101E4">
          <w:rPr>
            <w:webHidden/>
          </w:rPr>
          <w:tab/>
        </w:r>
        <w:r w:rsidR="007101E4">
          <w:rPr>
            <w:webHidden/>
          </w:rPr>
          <w:fldChar w:fldCharType="begin"/>
        </w:r>
        <w:r w:rsidR="007101E4">
          <w:rPr>
            <w:webHidden/>
          </w:rPr>
          <w:instrText xml:space="preserve"> PAGEREF _Toc192259073 \h </w:instrText>
        </w:r>
        <w:r w:rsidR="007101E4">
          <w:rPr>
            <w:webHidden/>
          </w:rPr>
        </w:r>
        <w:r w:rsidR="007101E4">
          <w:rPr>
            <w:webHidden/>
          </w:rPr>
          <w:fldChar w:fldCharType="separate"/>
        </w:r>
        <w:r w:rsidR="007101E4">
          <w:rPr>
            <w:webHidden/>
          </w:rPr>
          <w:t>11</w:t>
        </w:r>
        <w:r w:rsidR="007101E4">
          <w:rPr>
            <w:webHidden/>
          </w:rPr>
          <w:fldChar w:fldCharType="end"/>
        </w:r>
      </w:hyperlink>
    </w:p>
    <w:p w14:paraId="18974F17" w14:textId="77777777" w:rsidR="007101E4" w:rsidRDefault="00000000">
      <w:pPr>
        <w:pStyle w:val="TOC3"/>
        <w:rPr>
          <w:rFonts w:asciiTheme="minorHAnsi" w:eastAsiaTheme="minorEastAsia" w:hAnsiTheme="minorHAnsi" w:cstheme="minorBidi"/>
          <w:kern w:val="2"/>
          <w:lang w:val="en-PH"/>
          <w14:ligatures w14:val="standardContextual"/>
        </w:rPr>
      </w:pPr>
      <w:hyperlink w:anchor="_Toc192259074" w:history="1">
        <w:r w:rsidR="007101E4" w:rsidRPr="00C104DB">
          <w:rPr>
            <w:rStyle w:val="Hyperlink"/>
          </w:rPr>
          <w:t>4.1.1 Sample Sub Section (Heading 3)</w:t>
        </w:r>
        <w:r w:rsidR="007101E4">
          <w:rPr>
            <w:webHidden/>
          </w:rPr>
          <w:tab/>
        </w:r>
        <w:r w:rsidR="007101E4">
          <w:rPr>
            <w:webHidden/>
          </w:rPr>
          <w:fldChar w:fldCharType="begin"/>
        </w:r>
        <w:r w:rsidR="007101E4">
          <w:rPr>
            <w:webHidden/>
          </w:rPr>
          <w:instrText xml:space="preserve"> PAGEREF _Toc192259074 \h </w:instrText>
        </w:r>
        <w:r w:rsidR="007101E4">
          <w:rPr>
            <w:webHidden/>
          </w:rPr>
        </w:r>
        <w:r w:rsidR="007101E4">
          <w:rPr>
            <w:webHidden/>
          </w:rPr>
          <w:fldChar w:fldCharType="separate"/>
        </w:r>
        <w:r w:rsidR="007101E4">
          <w:rPr>
            <w:webHidden/>
          </w:rPr>
          <w:t>11</w:t>
        </w:r>
        <w:r w:rsidR="007101E4">
          <w:rPr>
            <w:webHidden/>
          </w:rPr>
          <w:fldChar w:fldCharType="end"/>
        </w:r>
      </w:hyperlink>
    </w:p>
    <w:p w14:paraId="7FC1D621"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75" w:history="1">
        <w:r w:rsidR="007101E4" w:rsidRPr="00C104DB">
          <w:rPr>
            <w:rStyle w:val="Hyperlink"/>
          </w:rPr>
          <w:t>4.2 Main Sections (Phases of the Chosen SDM)</w:t>
        </w:r>
        <w:r w:rsidR="007101E4">
          <w:rPr>
            <w:webHidden/>
          </w:rPr>
          <w:tab/>
        </w:r>
        <w:r w:rsidR="007101E4">
          <w:rPr>
            <w:webHidden/>
          </w:rPr>
          <w:fldChar w:fldCharType="begin"/>
        </w:r>
        <w:r w:rsidR="007101E4">
          <w:rPr>
            <w:webHidden/>
          </w:rPr>
          <w:instrText xml:space="preserve"> PAGEREF _Toc192259075 \h </w:instrText>
        </w:r>
        <w:r w:rsidR="007101E4">
          <w:rPr>
            <w:webHidden/>
          </w:rPr>
        </w:r>
        <w:r w:rsidR="007101E4">
          <w:rPr>
            <w:webHidden/>
          </w:rPr>
          <w:fldChar w:fldCharType="separate"/>
        </w:r>
        <w:r w:rsidR="007101E4">
          <w:rPr>
            <w:webHidden/>
          </w:rPr>
          <w:t>11</w:t>
        </w:r>
        <w:r w:rsidR="007101E4">
          <w:rPr>
            <w:webHidden/>
          </w:rPr>
          <w:fldChar w:fldCharType="end"/>
        </w:r>
      </w:hyperlink>
    </w:p>
    <w:p w14:paraId="4A40B9B5" w14:textId="77777777" w:rsidR="007101E4" w:rsidRDefault="00000000">
      <w:pPr>
        <w:pStyle w:val="TOC3"/>
        <w:rPr>
          <w:rFonts w:asciiTheme="minorHAnsi" w:eastAsiaTheme="minorEastAsia" w:hAnsiTheme="minorHAnsi" w:cstheme="minorBidi"/>
          <w:kern w:val="2"/>
          <w:lang w:val="en-PH"/>
          <w14:ligatures w14:val="standardContextual"/>
        </w:rPr>
      </w:pPr>
      <w:hyperlink w:anchor="_Toc192259076" w:history="1">
        <w:r w:rsidR="007101E4" w:rsidRPr="00C104DB">
          <w:rPr>
            <w:rStyle w:val="Hyperlink"/>
          </w:rPr>
          <w:t>4.2.1 Sample Sub Section</w:t>
        </w:r>
        <w:r w:rsidR="007101E4">
          <w:rPr>
            <w:webHidden/>
          </w:rPr>
          <w:tab/>
        </w:r>
        <w:r w:rsidR="007101E4">
          <w:rPr>
            <w:webHidden/>
          </w:rPr>
          <w:fldChar w:fldCharType="begin"/>
        </w:r>
        <w:r w:rsidR="007101E4">
          <w:rPr>
            <w:webHidden/>
          </w:rPr>
          <w:instrText xml:space="preserve"> PAGEREF _Toc192259076 \h </w:instrText>
        </w:r>
        <w:r w:rsidR="007101E4">
          <w:rPr>
            <w:webHidden/>
          </w:rPr>
        </w:r>
        <w:r w:rsidR="007101E4">
          <w:rPr>
            <w:webHidden/>
          </w:rPr>
          <w:fldChar w:fldCharType="separate"/>
        </w:r>
        <w:r w:rsidR="007101E4">
          <w:rPr>
            <w:webHidden/>
          </w:rPr>
          <w:t>11</w:t>
        </w:r>
        <w:r w:rsidR="007101E4">
          <w:rPr>
            <w:webHidden/>
          </w:rPr>
          <w:fldChar w:fldCharType="end"/>
        </w:r>
      </w:hyperlink>
    </w:p>
    <w:p w14:paraId="30212933"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77" w:history="1">
        <w:r w:rsidR="007101E4" w:rsidRPr="00C104DB">
          <w:rPr>
            <w:rStyle w:val="Hyperlink"/>
          </w:rPr>
          <w:t>Notes</w:t>
        </w:r>
        <w:r w:rsidR="007101E4">
          <w:rPr>
            <w:webHidden/>
          </w:rPr>
          <w:tab/>
        </w:r>
        <w:r w:rsidR="007101E4">
          <w:rPr>
            <w:webHidden/>
          </w:rPr>
          <w:fldChar w:fldCharType="begin"/>
        </w:r>
        <w:r w:rsidR="007101E4">
          <w:rPr>
            <w:webHidden/>
          </w:rPr>
          <w:instrText xml:space="preserve"> PAGEREF _Toc192259077 \h </w:instrText>
        </w:r>
        <w:r w:rsidR="007101E4">
          <w:rPr>
            <w:webHidden/>
          </w:rPr>
        </w:r>
        <w:r w:rsidR="007101E4">
          <w:rPr>
            <w:webHidden/>
          </w:rPr>
          <w:fldChar w:fldCharType="separate"/>
        </w:r>
        <w:r w:rsidR="007101E4">
          <w:rPr>
            <w:webHidden/>
          </w:rPr>
          <w:t>12</w:t>
        </w:r>
        <w:r w:rsidR="007101E4">
          <w:rPr>
            <w:webHidden/>
          </w:rPr>
          <w:fldChar w:fldCharType="end"/>
        </w:r>
      </w:hyperlink>
    </w:p>
    <w:p w14:paraId="03365835" w14:textId="77777777" w:rsidR="007101E4" w:rsidRDefault="00000000">
      <w:pPr>
        <w:pStyle w:val="TOC1"/>
        <w:rPr>
          <w:rFonts w:asciiTheme="minorHAnsi" w:eastAsiaTheme="minorEastAsia" w:hAnsiTheme="minorHAnsi" w:cstheme="minorBidi"/>
          <w:kern w:val="2"/>
          <w:lang w:val="en-PH"/>
          <w14:ligatures w14:val="standardContextual"/>
        </w:rPr>
      </w:pPr>
      <w:hyperlink w:anchor="_Toc192259078" w:history="1">
        <w:r w:rsidR="007101E4" w:rsidRPr="00C104DB">
          <w:rPr>
            <w:rStyle w:val="Hyperlink"/>
          </w:rPr>
          <w:t>CHAPTER 5 SUMMARY, FINDINGS, CONCLUSION AND RECOMMENDATIONS</w:t>
        </w:r>
        <w:r w:rsidR="007101E4">
          <w:rPr>
            <w:webHidden/>
          </w:rPr>
          <w:tab/>
        </w:r>
        <w:r w:rsidR="007101E4">
          <w:rPr>
            <w:webHidden/>
          </w:rPr>
          <w:fldChar w:fldCharType="begin"/>
        </w:r>
        <w:r w:rsidR="007101E4">
          <w:rPr>
            <w:webHidden/>
          </w:rPr>
          <w:instrText xml:space="preserve"> PAGEREF _Toc192259078 \h </w:instrText>
        </w:r>
        <w:r w:rsidR="007101E4">
          <w:rPr>
            <w:webHidden/>
          </w:rPr>
        </w:r>
        <w:r w:rsidR="007101E4">
          <w:rPr>
            <w:webHidden/>
          </w:rPr>
          <w:fldChar w:fldCharType="separate"/>
        </w:r>
        <w:r w:rsidR="007101E4">
          <w:rPr>
            <w:webHidden/>
          </w:rPr>
          <w:t>13</w:t>
        </w:r>
        <w:r w:rsidR="007101E4">
          <w:rPr>
            <w:webHidden/>
          </w:rPr>
          <w:fldChar w:fldCharType="end"/>
        </w:r>
      </w:hyperlink>
    </w:p>
    <w:p w14:paraId="56E29217"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79" w:history="1">
        <w:r w:rsidR="007101E4" w:rsidRPr="00C104DB">
          <w:rPr>
            <w:rStyle w:val="Hyperlink"/>
          </w:rPr>
          <w:t>5.1 Summary</w:t>
        </w:r>
        <w:r w:rsidR="007101E4">
          <w:rPr>
            <w:webHidden/>
          </w:rPr>
          <w:tab/>
        </w:r>
        <w:r w:rsidR="007101E4">
          <w:rPr>
            <w:webHidden/>
          </w:rPr>
          <w:fldChar w:fldCharType="begin"/>
        </w:r>
        <w:r w:rsidR="007101E4">
          <w:rPr>
            <w:webHidden/>
          </w:rPr>
          <w:instrText xml:space="preserve"> PAGEREF _Toc192259079 \h </w:instrText>
        </w:r>
        <w:r w:rsidR="007101E4">
          <w:rPr>
            <w:webHidden/>
          </w:rPr>
        </w:r>
        <w:r w:rsidR="007101E4">
          <w:rPr>
            <w:webHidden/>
          </w:rPr>
          <w:fldChar w:fldCharType="separate"/>
        </w:r>
        <w:r w:rsidR="007101E4">
          <w:rPr>
            <w:webHidden/>
          </w:rPr>
          <w:t>13</w:t>
        </w:r>
        <w:r w:rsidR="007101E4">
          <w:rPr>
            <w:webHidden/>
          </w:rPr>
          <w:fldChar w:fldCharType="end"/>
        </w:r>
      </w:hyperlink>
    </w:p>
    <w:p w14:paraId="4D0B55F9"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80" w:history="1">
        <w:r w:rsidR="007101E4" w:rsidRPr="00C104DB">
          <w:rPr>
            <w:rStyle w:val="Hyperlink"/>
          </w:rPr>
          <w:t>5.2 Findings</w:t>
        </w:r>
        <w:r w:rsidR="007101E4">
          <w:rPr>
            <w:webHidden/>
          </w:rPr>
          <w:tab/>
        </w:r>
        <w:r w:rsidR="007101E4">
          <w:rPr>
            <w:webHidden/>
          </w:rPr>
          <w:fldChar w:fldCharType="begin"/>
        </w:r>
        <w:r w:rsidR="007101E4">
          <w:rPr>
            <w:webHidden/>
          </w:rPr>
          <w:instrText xml:space="preserve"> PAGEREF _Toc192259080 \h </w:instrText>
        </w:r>
        <w:r w:rsidR="007101E4">
          <w:rPr>
            <w:webHidden/>
          </w:rPr>
        </w:r>
        <w:r w:rsidR="007101E4">
          <w:rPr>
            <w:webHidden/>
          </w:rPr>
          <w:fldChar w:fldCharType="separate"/>
        </w:r>
        <w:r w:rsidR="007101E4">
          <w:rPr>
            <w:webHidden/>
          </w:rPr>
          <w:t>13</w:t>
        </w:r>
        <w:r w:rsidR="007101E4">
          <w:rPr>
            <w:webHidden/>
          </w:rPr>
          <w:fldChar w:fldCharType="end"/>
        </w:r>
      </w:hyperlink>
    </w:p>
    <w:p w14:paraId="46EE053A"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81" w:history="1">
        <w:r w:rsidR="007101E4" w:rsidRPr="00C104DB">
          <w:rPr>
            <w:rStyle w:val="Hyperlink"/>
          </w:rPr>
          <w:t>5.3 Conclusion</w:t>
        </w:r>
        <w:r w:rsidR="007101E4">
          <w:rPr>
            <w:webHidden/>
          </w:rPr>
          <w:tab/>
        </w:r>
        <w:r w:rsidR="007101E4">
          <w:rPr>
            <w:webHidden/>
          </w:rPr>
          <w:fldChar w:fldCharType="begin"/>
        </w:r>
        <w:r w:rsidR="007101E4">
          <w:rPr>
            <w:webHidden/>
          </w:rPr>
          <w:instrText xml:space="preserve"> PAGEREF _Toc192259081 \h </w:instrText>
        </w:r>
        <w:r w:rsidR="007101E4">
          <w:rPr>
            <w:webHidden/>
          </w:rPr>
        </w:r>
        <w:r w:rsidR="007101E4">
          <w:rPr>
            <w:webHidden/>
          </w:rPr>
          <w:fldChar w:fldCharType="separate"/>
        </w:r>
        <w:r w:rsidR="007101E4">
          <w:rPr>
            <w:webHidden/>
          </w:rPr>
          <w:t>13</w:t>
        </w:r>
        <w:r w:rsidR="007101E4">
          <w:rPr>
            <w:webHidden/>
          </w:rPr>
          <w:fldChar w:fldCharType="end"/>
        </w:r>
      </w:hyperlink>
    </w:p>
    <w:p w14:paraId="344B5EC2"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82" w:history="1">
        <w:r w:rsidR="007101E4" w:rsidRPr="00C104DB">
          <w:rPr>
            <w:rStyle w:val="Hyperlink"/>
          </w:rPr>
          <w:t>5.4 Recommendations</w:t>
        </w:r>
        <w:r w:rsidR="007101E4">
          <w:rPr>
            <w:webHidden/>
          </w:rPr>
          <w:tab/>
        </w:r>
        <w:r w:rsidR="007101E4">
          <w:rPr>
            <w:webHidden/>
          </w:rPr>
          <w:fldChar w:fldCharType="begin"/>
        </w:r>
        <w:r w:rsidR="007101E4">
          <w:rPr>
            <w:webHidden/>
          </w:rPr>
          <w:instrText xml:space="preserve"> PAGEREF _Toc192259082 \h </w:instrText>
        </w:r>
        <w:r w:rsidR="007101E4">
          <w:rPr>
            <w:webHidden/>
          </w:rPr>
        </w:r>
        <w:r w:rsidR="007101E4">
          <w:rPr>
            <w:webHidden/>
          </w:rPr>
          <w:fldChar w:fldCharType="separate"/>
        </w:r>
        <w:r w:rsidR="007101E4">
          <w:rPr>
            <w:webHidden/>
          </w:rPr>
          <w:t>13</w:t>
        </w:r>
        <w:r w:rsidR="007101E4">
          <w:rPr>
            <w:webHidden/>
          </w:rPr>
          <w:fldChar w:fldCharType="end"/>
        </w:r>
      </w:hyperlink>
    </w:p>
    <w:p w14:paraId="4A7F0667" w14:textId="77777777" w:rsidR="007101E4" w:rsidRDefault="00000000">
      <w:pPr>
        <w:pStyle w:val="TOC2"/>
        <w:rPr>
          <w:rFonts w:asciiTheme="minorHAnsi" w:eastAsiaTheme="minorEastAsia" w:hAnsiTheme="minorHAnsi" w:cstheme="minorBidi"/>
          <w:kern w:val="2"/>
          <w:lang w:val="en-PH"/>
          <w14:ligatures w14:val="standardContextual"/>
        </w:rPr>
      </w:pPr>
      <w:hyperlink w:anchor="_Toc192259083" w:history="1">
        <w:r w:rsidR="007101E4" w:rsidRPr="00C104DB">
          <w:rPr>
            <w:rStyle w:val="Hyperlink"/>
          </w:rPr>
          <w:t>Notes</w:t>
        </w:r>
        <w:r w:rsidR="007101E4">
          <w:rPr>
            <w:webHidden/>
          </w:rPr>
          <w:tab/>
        </w:r>
        <w:r w:rsidR="007101E4">
          <w:rPr>
            <w:webHidden/>
          </w:rPr>
          <w:fldChar w:fldCharType="begin"/>
        </w:r>
        <w:r w:rsidR="007101E4">
          <w:rPr>
            <w:webHidden/>
          </w:rPr>
          <w:instrText xml:space="preserve"> PAGEREF _Toc192259083 \h </w:instrText>
        </w:r>
        <w:r w:rsidR="007101E4">
          <w:rPr>
            <w:webHidden/>
          </w:rPr>
        </w:r>
        <w:r w:rsidR="007101E4">
          <w:rPr>
            <w:webHidden/>
          </w:rPr>
          <w:fldChar w:fldCharType="separate"/>
        </w:r>
        <w:r w:rsidR="007101E4">
          <w:rPr>
            <w:webHidden/>
          </w:rPr>
          <w:t>14</w:t>
        </w:r>
        <w:r w:rsidR="007101E4">
          <w:rPr>
            <w:webHidden/>
          </w:rPr>
          <w:fldChar w:fldCharType="end"/>
        </w:r>
      </w:hyperlink>
    </w:p>
    <w:p w14:paraId="062573AA" w14:textId="77777777" w:rsidR="007101E4" w:rsidRDefault="00000000">
      <w:pPr>
        <w:pStyle w:val="TOC1"/>
        <w:rPr>
          <w:rFonts w:asciiTheme="minorHAnsi" w:eastAsiaTheme="minorEastAsia" w:hAnsiTheme="minorHAnsi" w:cstheme="minorBidi"/>
          <w:kern w:val="2"/>
          <w:lang w:val="en-PH"/>
          <w14:ligatures w14:val="standardContextual"/>
        </w:rPr>
      </w:pPr>
      <w:hyperlink w:anchor="_Toc192259084" w:history="1">
        <w:r w:rsidR="007101E4" w:rsidRPr="00C104DB">
          <w:rPr>
            <w:rStyle w:val="Hyperlink"/>
          </w:rPr>
          <w:t>BIBLIOGRAPHY</w:t>
        </w:r>
        <w:r w:rsidR="007101E4">
          <w:rPr>
            <w:webHidden/>
          </w:rPr>
          <w:tab/>
        </w:r>
        <w:r w:rsidR="007101E4">
          <w:rPr>
            <w:webHidden/>
          </w:rPr>
          <w:fldChar w:fldCharType="begin"/>
        </w:r>
        <w:r w:rsidR="007101E4">
          <w:rPr>
            <w:webHidden/>
          </w:rPr>
          <w:instrText xml:space="preserve"> PAGEREF _Toc192259084 \h </w:instrText>
        </w:r>
        <w:r w:rsidR="007101E4">
          <w:rPr>
            <w:webHidden/>
          </w:rPr>
        </w:r>
        <w:r w:rsidR="007101E4">
          <w:rPr>
            <w:webHidden/>
          </w:rPr>
          <w:fldChar w:fldCharType="separate"/>
        </w:r>
        <w:r w:rsidR="007101E4">
          <w:rPr>
            <w:webHidden/>
          </w:rPr>
          <w:t>15</w:t>
        </w:r>
        <w:r w:rsidR="007101E4">
          <w:rPr>
            <w:webHidden/>
          </w:rPr>
          <w:fldChar w:fldCharType="end"/>
        </w:r>
      </w:hyperlink>
    </w:p>
    <w:p w14:paraId="65D2F6DB" w14:textId="77777777" w:rsidR="007101E4" w:rsidRDefault="00000000">
      <w:pPr>
        <w:pStyle w:val="TOC1"/>
        <w:rPr>
          <w:rFonts w:asciiTheme="minorHAnsi" w:eastAsiaTheme="minorEastAsia" w:hAnsiTheme="minorHAnsi" w:cstheme="minorBidi"/>
          <w:kern w:val="2"/>
          <w:lang w:val="en-PH"/>
          <w14:ligatures w14:val="standardContextual"/>
        </w:rPr>
      </w:pPr>
      <w:hyperlink w:anchor="_Toc192259085" w:history="1">
        <w:r w:rsidR="007101E4" w:rsidRPr="00C104DB">
          <w:rPr>
            <w:rStyle w:val="Hyperlink"/>
          </w:rPr>
          <w:t>APPENDICES</w:t>
        </w:r>
        <w:r w:rsidR="007101E4">
          <w:rPr>
            <w:webHidden/>
          </w:rPr>
          <w:tab/>
        </w:r>
        <w:r w:rsidR="007101E4">
          <w:rPr>
            <w:webHidden/>
          </w:rPr>
          <w:fldChar w:fldCharType="begin"/>
        </w:r>
        <w:r w:rsidR="007101E4">
          <w:rPr>
            <w:webHidden/>
          </w:rPr>
          <w:instrText xml:space="preserve"> PAGEREF _Toc192259085 \h </w:instrText>
        </w:r>
        <w:r w:rsidR="007101E4">
          <w:rPr>
            <w:webHidden/>
          </w:rPr>
        </w:r>
        <w:r w:rsidR="007101E4">
          <w:rPr>
            <w:webHidden/>
          </w:rPr>
          <w:fldChar w:fldCharType="separate"/>
        </w:r>
        <w:r w:rsidR="007101E4">
          <w:rPr>
            <w:webHidden/>
          </w:rPr>
          <w:t>16</w:t>
        </w:r>
        <w:r w:rsidR="007101E4">
          <w:rPr>
            <w:webHidden/>
          </w:rPr>
          <w:fldChar w:fldCharType="end"/>
        </w:r>
      </w:hyperlink>
    </w:p>
    <w:p w14:paraId="69550EF1" w14:textId="77777777" w:rsidR="007101E4" w:rsidRDefault="00000000">
      <w:pPr>
        <w:pStyle w:val="TOC1"/>
        <w:rPr>
          <w:rFonts w:asciiTheme="minorHAnsi" w:eastAsiaTheme="minorEastAsia" w:hAnsiTheme="minorHAnsi" w:cstheme="minorBidi"/>
          <w:kern w:val="2"/>
          <w:lang w:val="en-PH"/>
          <w14:ligatures w14:val="standardContextual"/>
        </w:rPr>
      </w:pPr>
      <w:hyperlink w:anchor="_Toc192259086" w:history="1">
        <w:r w:rsidR="007101E4" w:rsidRPr="00C104DB">
          <w:rPr>
            <w:rStyle w:val="Hyperlink"/>
          </w:rPr>
          <w:t>APPENDIX A GANTT CHART</w:t>
        </w:r>
        <w:r w:rsidR="007101E4">
          <w:rPr>
            <w:webHidden/>
          </w:rPr>
          <w:tab/>
        </w:r>
        <w:r w:rsidR="007101E4">
          <w:rPr>
            <w:webHidden/>
          </w:rPr>
          <w:fldChar w:fldCharType="begin"/>
        </w:r>
        <w:r w:rsidR="007101E4">
          <w:rPr>
            <w:webHidden/>
          </w:rPr>
          <w:instrText xml:space="preserve"> PAGEREF _Toc192259086 \h </w:instrText>
        </w:r>
        <w:r w:rsidR="007101E4">
          <w:rPr>
            <w:webHidden/>
          </w:rPr>
        </w:r>
        <w:r w:rsidR="007101E4">
          <w:rPr>
            <w:webHidden/>
          </w:rPr>
          <w:fldChar w:fldCharType="separate"/>
        </w:r>
        <w:r w:rsidR="007101E4">
          <w:rPr>
            <w:webHidden/>
          </w:rPr>
          <w:t>17</w:t>
        </w:r>
        <w:r w:rsidR="007101E4">
          <w:rPr>
            <w:webHidden/>
          </w:rPr>
          <w:fldChar w:fldCharType="end"/>
        </w:r>
      </w:hyperlink>
    </w:p>
    <w:p w14:paraId="7F2B1627" w14:textId="77777777" w:rsidR="007101E4" w:rsidRDefault="00000000">
      <w:pPr>
        <w:pStyle w:val="TOC1"/>
        <w:rPr>
          <w:rFonts w:asciiTheme="minorHAnsi" w:eastAsiaTheme="minorEastAsia" w:hAnsiTheme="minorHAnsi" w:cstheme="minorBidi"/>
          <w:kern w:val="2"/>
          <w:lang w:val="en-PH"/>
          <w14:ligatures w14:val="standardContextual"/>
        </w:rPr>
      </w:pPr>
      <w:hyperlink w:anchor="_Toc192259087" w:history="1">
        <w:r w:rsidR="007101E4" w:rsidRPr="00C104DB">
          <w:rPr>
            <w:rStyle w:val="Hyperlink"/>
          </w:rPr>
          <w:t>APPENDIX B TITLE OF APPENDIX</w:t>
        </w:r>
        <w:r w:rsidR="007101E4">
          <w:rPr>
            <w:webHidden/>
          </w:rPr>
          <w:tab/>
        </w:r>
        <w:r w:rsidR="007101E4">
          <w:rPr>
            <w:webHidden/>
          </w:rPr>
          <w:fldChar w:fldCharType="begin"/>
        </w:r>
        <w:r w:rsidR="007101E4">
          <w:rPr>
            <w:webHidden/>
          </w:rPr>
          <w:instrText xml:space="preserve"> PAGEREF _Toc192259087 \h </w:instrText>
        </w:r>
        <w:r w:rsidR="007101E4">
          <w:rPr>
            <w:webHidden/>
          </w:rPr>
        </w:r>
        <w:r w:rsidR="007101E4">
          <w:rPr>
            <w:webHidden/>
          </w:rPr>
          <w:fldChar w:fldCharType="separate"/>
        </w:r>
        <w:r w:rsidR="007101E4">
          <w:rPr>
            <w:webHidden/>
          </w:rPr>
          <w:t>18</w:t>
        </w:r>
        <w:r w:rsidR="007101E4">
          <w:rPr>
            <w:webHidden/>
          </w:rPr>
          <w:fldChar w:fldCharType="end"/>
        </w:r>
      </w:hyperlink>
    </w:p>
    <w:p w14:paraId="32FDD7DF" w14:textId="77777777" w:rsidR="007101E4" w:rsidRDefault="00000000">
      <w:pPr>
        <w:pStyle w:val="TOC1"/>
        <w:rPr>
          <w:rFonts w:asciiTheme="minorHAnsi" w:eastAsiaTheme="minorEastAsia" w:hAnsiTheme="minorHAnsi" w:cstheme="minorBidi"/>
          <w:kern w:val="2"/>
          <w:lang w:val="en-PH"/>
          <w14:ligatures w14:val="standardContextual"/>
        </w:rPr>
      </w:pPr>
      <w:hyperlink w:anchor="_Toc192259088" w:history="1">
        <w:r w:rsidR="007101E4" w:rsidRPr="00C104DB">
          <w:rPr>
            <w:rStyle w:val="Hyperlink"/>
          </w:rPr>
          <w:t>CURRICULUM VITAE</w:t>
        </w:r>
        <w:r w:rsidR="007101E4">
          <w:rPr>
            <w:webHidden/>
          </w:rPr>
          <w:tab/>
        </w:r>
        <w:r w:rsidR="007101E4">
          <w:rPr>
            <w:webHidden/>
          </w:rPr>
          <w:fldChar w:fldCharType="begin"/>
        </w:r>
        <w:r w:rsidR="007101E4">
          <w:rPr>
            <w:webHidden/>
          </w:rPr>
          <w:instrText xml:space="preserve"> PAGEREF _Toc192259088 \h </w:instrText>
        </w:r>
        <w:r w:rsidR="007101E4">
          <w:rPr>
            <w:webHidden/>
          </w:rPr>
        </w:r>
        <w:r w:rsidR="007101E4">
          <w:rPr>
            <w:webHidden/>
          </w:rPr>
          <w:fldChar w:fldCharType="separate"/>
        </w:r>
        <w:r w:rsidR="007101E4">
          <w:rPr>
            <w:webHidden/>
          </w:rPr>
          <w:t>19</w:t>
        </w:r>
        <w:r w:rsidR="007101E4">
          <w:rPr>
            <w:webHidden/>
          </w:rPr>
          <w:fldChar w:fldCharType="end"/>
        </w:r>
      </w:hyperlink>
    </w:p>
    <w:p w14:paraId="4F4F49AC" w14:textId="77777777" w:rsidR="00424705" w:rsidRPr="00913564" w:rsidRDefault="0042722C" w:rsidP="00924A07">
      <w:pPr>
        <w:pStyle w:val="TOC2"/>
        <w:sectPr w:rsidR="00424705" w:rsidRPr="00913564" w:rsidSect="00AE1A15">
          <w:headerReference w:type="even" r:id="rId19"/>
          <w:headerReference w:type="default" r:id="rId20"/>
          <w:footerReference w:type="even" r:id="rId21"/>
          <w:footerReference w:type="default" r:id="rId22"/>
          <w:pgSz w:w="12240" w:h="15840" w:code="1"/>
          <w:pgMar w:top="1440" w:right="1440" w:bottom="1440" w:left="2160" w:header="720" w:footer="720" w:gutter="0"/>
          <w:pgNumType w:fmt="lowerRoman"/>
          <w:cols w:space="720"/>
          <w:docGrid w:linePitch="360"/>
        </w:sectPr>
      </w:pPr>
      <w:r w:rsidRPr="00913564">
        <w:fldChar w:fldCharType="end"/>
      </w:r>
    </w:p>
    <w:p w14:paraId="2FCA2626" w14:textId="77777777" w:rsidR="002971CC" w:rsidRDefault="00FA0F99" w:rsidP="00C31D15">
      <w:pPr>
        <w:pStyle w:val="Heading1"/>
      </w:pPr>
      <w:bookmarkStart w:id="45" w:name="_Toc192259044"/>
      <w:r w:rsidRPr="00913564">
        <w:lastRenderedPageBreak/>
        <w:t>LIST OF TABLES</w:t>
      </w:r>
      <w:bookmarkStart w:id="46" w:name="_LIST_OF_FIGURES"/>
      <w:bookmarkStart w:id="47" w:name="_Toc295225588"/>
      <w:bookmarkStart w:id="48" w:name="_Toc295311430"/>
      <w:bookmarkStart w:id="49" w:name="_Toc295311465"/>
      <w:bookmarkStart w:id="50" w:name="_Toc295312651"/>
      <w:bookmarkStart w:id="51" w:name="_Toc295312814"/>
      <w:bookmarkStart w:id="52" w:name="_Toc295312841"/>
      <w:bookmarkStart w:id="53" w:name="_Toc295313173"/>
      <w:bookmarkStart w:id="54" w:name="_Toc295393948"/>
      <w:bookmarkStart w:id="55" w:name="_Toc296429476"/>
      <w:bookmarkEnd w:id="36"/>
      <w:bookmarkEnd w:id="37"/>
      <w:bookmarkEnd w:id="38"/>
      <w:bookmarkEnd w:id="39"/>
      <w:bookmarkEnd w:id="40"/>
      <w:bookmarkEnd w:id="41"/>
      <w:bookmarkEnd w:id="42"/>
      <w:bookmarkEnd w:id="43"/>
      <w:bookmarkEnd w:id="44"/>
      <w:bookmarkEnd w:id="45"/>
      <w:bookmarkEnd w:id="46"/>
    </w:p>
    <w:p w14:paraId="79265166" w14:textId="77777777" w:rsidR="007101E4" w:rsidRPr="007101E4" w:rsidRDefault="007101E4" w:rsidP="007101E4">
      <w:pPr>
        <w:ind w:firstLine="0"/>
      </w:pPr>
    </w:p>
    <w:bookmarkStart w:id="56" w:name="_Toc192259045"/>
    <w:p w14:paraId="4E0DAED7" w14:textId="77777777" w:rsidR="00C400CB" w:rsidRDefault="00FD61C1">
      <w:pPr>
        <w:pStyle w:val="TableofFigures"/>
        <w:tabs>
          <w:tab w:val="right" w:leader="dot" w:pos="8630"/>
        </w:tabs>
        <w:rPr>
          <w:rFonts w:asciiTheme="minorHAnsi" w:eastAsiaTheme="minorEastAsia" w:hAnsiTheme="minorHAnsi" w:cstheme="minorBidi"/>
          <w:bCs w:val="0"/>
          <w:noProof/>
          <w:kern w:val="2"/>
          <w:szCs w:val="24"/>
          <w:lang w:val="en-PH"/>
          <w14:ligatures w14:val="standardContextual"/>
        </w:rPr>
      </w:pPr>
      <w:r>
        <w:rPr>
          <w:b/>
          <w:bCs w:val="0"/>
        </w:rPr>
        <w:fldChar w:fldCharType="begin"/>
      </w:r>
      <w:r>
        <w:rPr>
          <w:b/>
          <w:bCs w:val="0"/>
        </w:rPr>
        <w:instrText xml:space="preserve"> TOC \h \z \c "Table" </w:instrText>
      </w:r>
      <w:r>
        <w:rPr>
          <w:b/>
          <w:bCs w:val="0"/>
        </w:rPr>
        <w:fldChar w:fldCharType="separate"/>
      </w:r>
      <w:hyperlink w:anchor="_Toc192259622" w:history="1">
        <w:r w:rsidR="00C400CB" w:rsidRPr="00975BC5">
          <w:rPr>
            <w:rStyle w:val="Hyperlink"/>
            <w:noProof/>
          </w:rPr>
          <w:t>Table 1: Sample Table</w:t>
        </w:r>
        <w:r w:rsidR="00C400CB">
          <w:rPr>
            <w:noProof/>
            <w:webHidden/>
          </w:rPr>
          <w:tab/>
        </w:r>
        <w:r w:rsidR="00C400CB">
          <w:rPr>
            <w:noProof/>
            <w:webHidden/>
          </w:rPr>
          <w:fldChar w:fldCharType="begin"/>
        </w:r>
        <w:r w:rsidR="00C400CB">
          <w:rPr>
            <w:noProof/>
            <w:webHidden/>
          </w:rPr>
          <w:instrText xml:space="preserve"> PAGEREF _Toc192259622 \h </w:instrText>
        </w:r>
        <w:r w:rsidR="00C400CB">
          <w:rPr>
            <w:noProof/>
            <w:webHidden/>
          </w:rPr>
        </w:r>
        <w:r w:rsidR="00C400CB">
          <w:rPr>
            <w:noProof/>
            <w:webHidden/>
          </w:rPr>
          <w:fldChar w:fldCharType="separate"/>
        </w:r>
        <w:r w:rsidR="00C400CB">
          <w:rPr>
            <w:noProof/>
            <w:webHidden/>
          </w:rPr>
          <w:t>9</w:t>
        </w:r>
        <w:r w:rsidR="00C400CB">
          <w:rPr>
            <w:noProof/>
            <w:webHidden/>
          </w:rPr>
          <w:fldChar w:fldCharType="end"/>
        </w:r>
      </w:hyperlink>
    </w:p>
    <w:p w14:paraId="7DF94073" w14:textId="77777777" w:rsidR="00180ACA" w:rsidRDefault="00FD61C1" w:rsidP="00C31D15">
      <w:pPr>
        <w:pStyle w:val="Heading1"/>
      </w:pPr>
      <w:r>
        <w:rPr>
          <w:b w:val="0"/>
          <w:bCs/>
          <w:szCs w:val="20"/>
        </w:rPr>
        <w:fldChar w:fldCharType="end"/>
      </w:r>
    </w:p>
    <w:p w14:paraId="5E2A6D84" w14:textId="77777777" w:rsidR="00180ACA" w:rsidRDefault="00180ACA">
      <w:pPr>
        <w:spacing w:line="240" w:lineRule="auto"/>
        <w:ind w:firstLine="0"/>
        <w:jc w:val="left"/>
        <w:rPr>
          <w:b/>
        </w:rPr>
      </w:pPr>
      <w:r>
        <w:br w:type="page"/>
      </w:r>
    </w:p>
    <w:p w14:paraId="1CB856F8" w14:textId="77777777" w:rsidR="00DC61F7" w:rsidRPr="00913564" w:rsidRDefault="00FA0F99" w:rsidP="00C31D15">
      <w:pPr>
        <w:pStyle w:val="Heading1"/>
      </w:pPr>
      <w:r w:rsidRPr="00913564">
        <w:lastRenderedPageBreak/>
        <w:t>LIST OF FIGURES</w:t>
      </w:r>
      <w:bookmarkEnd w:id="47"/>
      <w:bookmarkEnd w:id="48"/>
      <w:bookmarkEnd w:id="49"/>
      <w:bookmarkEnd w:id="50"/>
      <w:bookmarkEnd w:id="51"/>
      <w:bookmarkEnd w:id="52"/>
      <w:bookmarkEnd w:id="53"/>
      <w:bookmarkEnd w:id="54"/>
      <w:bookmarkEnd w:id="55"/>
      <w:bookmarkEnd w:id="56"/>
    </w:p>
    <w:p w14:paraId="66ED1ECA" w14:textId="77777777" w:rsidR="0027720F" w:rsidRPr="0027720F" w:rsidRDefault="004A4FE2">
      <w:pPr>
        <w:pStyle w:val="TableofFigures"/>
        <w:tabs>
          <w:tab w:val="right" w:leader="dot" w:pos="8630"/>
        </w:tabs>
        <w:rPr>
          <w:rFonts w:asciiTheme="minorHAnsi" w:eastAsiaTheme="minorEastAsia" w:hAnsiTheme="minorHAnsi" w:cstheme="minorBidi"/>
          <w:bCs w:val="0"/>
          <w:noProof/>
          <w:kern w:val="2"/>
          <w:szCs w:val="24"/>
          <w:lang w:val="en-PH"/>
          <w14:ligatures w14:val="standardContextual"/>
        </w:rPr>
      </w:pPr>
      <w:r w:rsidRPr="0027720F">
        <w:rPr>
          <w:rFonts w:cs="Times New Roman"/>
          <w:bCs w:val="0"/>
        </w:rPr>
        <w:fldChar w:fldCharType="begin"/>
      </w:r>
      <w:r w:rsidRPr="0027720F">
        <w:rPr>
          <w:rFonts w:cs="Times New Roman"/>
          <w:bCs w:val="0"/>
        </w:rPr>
        <w:instrText xml:space="preserve"> TOC \h \z \t "Figure Caption" \c "Figure" </w:instrText>
      </w:r>
      <w:r w:rsidRPr="0027720F">
        <w:rPr>
          <w:rFonts w:cs="Times New Roman"/>
          <w:bCs w:val="0"/>
        </w:rPr>
        <w:fldChar w:fldCharType="separate"/>
      </w:r>
      <w:hyperlink w:anchor="_Toc192266315" w:history="1">
        <w:r w:rsidR="0027720F" w:rsidRPr="0027720F">
          <w:rPr>
            <w:rStyle w:val="Hyperlink"/>
            <w:bCs w:val="0"/>
            <w:noProof/>
          </w:rPr>
          <w:t>Figure 1. Pie Chart</w:t>
        </w:r>
        <w:r w:rsidR="0027720F" w:rsidRPr="0027720F">
          <w:rPr>
            <w:bCs w:val="0"/>
            <w:noProof/>
            <w:webHidden/>
          </w:rPr>
          <w:tab/>
        </w:r>
        <w:r w:rsidR="0027720F" w:rsidRPr="0027720F">
          <w:rPr>
            <w:bCs w:val="0"/>
            <w:noProof/>
            <w:webHidden/>
          </w:rPr>
          <w:fldChar w:fldCharType="begin"/>
        </w:r>
        <w:r w:rsidR="0027720F" w:rsidRPr="0027720F">
          <w:rPr>
            <w:bCs w:val="0"/>
            <w:noProof/>
            <w:webHidden/>
          </w:rPr>
          <w:instrText xml:space="preserve"> PAGEREF _Toc192266315 \h </w:instrText>
        </w:r>
        <w:r w:rsidR="0027720F" w:rsidRPr="0027720F">
          <w:rPr>
            <w:bCs w:val="0"/>
            <w:noProof/>
            <w:webHidden/>
          </w:rPr>
        </w:r>
        <w:r w:rsidR="0027720F" w:rsidRPr="0027720F">
          <w:rPr>
            <w:bCs w:val="0"/>
            <w:noProof/>
            <w:webHidden/>
          </w:rPr>
          <w:fldChar w:fldCharType="separate"/>
        </w:r>
        <w:r w:rsidR="0027720F" w:rsidRPr="0027720F">
          <w:rPr>
            <w:bCs w:val="0"/>
            <w:noProof/>
            <w:webHidden/>
          </w:rPr>
          <w:t>7</w:t>
        </w:r>
        <w:r w:rsidR="0027720F" w:rsidRPr="0027720F">
          <w:rPr>
            <w:bCs w:val="0"/>
            <w:noProof/>
            <w:webHidden/>
          </w:rPr>
          <w:fldChar w:fldCharType="end"/>
        </w:r>
      </w:hyperlink>
    </w:p>
    <w:p w14:paraId="31C31C27" w14:textId="77777777" w:rsidR="004A4FE2" w:rsidRPr="00913564" w:rsidRDefault="004A4FE2" w:rsidP="00C31D15">
      <w:pPr>
        <w:spacing w:line="360" w:lineRule="auto"/>
      </w:pPr>
      <w:r w:rsidRPr="0027720F">
        <w:fldChar w:fldCharType="end"/>
      </w:r>
    </w:p>
    <w:p w14:paraId="251BC5CF" w14:textId="77777777" w:rsidR="004A4FE2" w:rsidRPr="00913564" w:rsidRDefault="004A4FE2" w:rsidP="004A4FE2">
      <w:pPr>
        <w:sectPr w:rsidR="004A4FE2" w:rsidRPr="00913564" w:rsidSect="00AE1A15">
          <w:headerReference w:type="even" r:id="rId23"/>
          <w:footerReference w:type="even" r:id="rId24"/>
          <w:pgSz w:w="12240" w:h="15840" w:code="1"/>
          <w:pgMar w:top="1440" w:right="1440" w:bottom="1440" w:left="2160" w:header="720" w:footer="720" w:gutter="0"/>
          <w:pgNumType w:fmt="lowerRoman"/>
          <w:cols w:space="720"/>
          <w:docGrid w:linePitch="360"/>
        </w:sectPr>
      </w:pPr>
    </w:p>
    <w:p w14:paraId="38E3E848" w14:textId="77777777" w:rsidR="00407C5F" w:rsidRPr="00913564" w:rsidRDefault="00407C5F" w:rsidP="00407C5F">
      <w:pPr>
        <w:pStyle w:val="Heading1"/>
      </w:pPr>
      <w:bookmarkStart w:id="57" w:name="_Toc192259072"/>
      <w:r w:rsidRPr="00913564">
        <w:lastRenderedPageBreak/>
        <w:t>CHAPTER 4</w:t>
      </w:r>
      <w:r w:rsidRPr="00913564">
        <w:br/>
        <w:t xml:space="preserve"> </w:t>
      </w:r>
      <w:r w:rsidR="00AB3C9B" w:rsidRPr="00913564">
        <w:t xml:space="preserve">METHODOLOGY, </w:t>
      </w:r>
      <w:r w:rsidR="00FD3CE7" w:rsidRPr="00913564">
        <w:t>RESULTS AND DISCUSSION</w:t>
      </w:r>
      <w:bookmarkEnd w:id="57"/>
    </w:p>
    <w:p w14:paraId="1A52ED92" w14:textId="77777777" w:rsidR="004D1803" w:rsidRDefault="004D1803" w:rsidP="004D1803">
      <w:r w:rsidRPr="00913564">
        <w:t>Please add a brief chapter introduction.</w:t>
      </w:r>
    </w:p>
    <w:p w14:paraId="70E52A15" w14:textId="5E66AB1F" w:rsidR="009761BD" w:rsidRPr="009761BD" w:rsidRDefault="009761BD" w:rsidP="004D1803">
      <w:pPr>
        <w:rPr>
          <w:i/>
          <w:iCs/>
          <w:color w:val="FF0000"/>
        </w:rPr>
      </w:pPr>
      <w:r w:rsidRPr="009761BD">
        <w:rPr>
          <w:i/>
          <w:iCs/>
          <w:color w:val="FF0000"/>
        </w:rPr>
        <w:t xml:space="preserve">(each of the main sections here must be the phase of the chosen Software Development Methodology </w:t>
      </w:r>
      <w:r>
        <w:rPr>
          <w:i/>
          <w:iCs/>
          <w:color w:val="FF0000"/>
        </w:rPr>
        <w:t>(</w:t>
      </w:r>
      <w:proofErr w:type="spellStart"/>
      <w:r>
        <w:rPr>
          <w:i/>
          <w:iCs/>
          <w:color w:val="FF0000"/>
        </w:rPr>
        <w:t>e.g</w:t>
      </w:r>
      <w:proofErr w:type="spellEnd"/>
      <w:r w:rsidRPr="009761BD">
        <w:rPr>
          <w:i/>
          <w:iCs/>
          <w:color w:val="FF0000"/>
        </w:rPr>
        <w:t xml:space="preserve"> Agile, Scrum, Extreme Programming etc.</w:t>
      </w:r>
      <w:r>
        <w:rPr>
          <w:i/>
          <w:iCs/>
          <w:color w:val="FF0000"/>
        </w:rPr>
        <w:t>); Number of the main sections may vary depending on the number of phases of the chosen SDM;  results of the SOs must be presented in the appropriate phase where the particular SO was achieve</w:t>
      </w:r>
      <w:r w:rsidR="00177FA8">
        <w:rPr>
          <w:i/>
          <w:iCs/>
          <w:color w:val="FF0000"/>
        </w:rPr>
        <w:t>d; Results of the SOs must be presented in PIIILS structure, please see the guidebook to understand what is PIIILS structure</w:t>
      </w:r>
      <w:r w:rsidRPr="009761BD">
        <w:rPr>
          <w:i/>
          <w:iCs/>
          <w:color w:val="FF0000"/>
        </w:rPr>
        <w:t>)</w:t>
      </w:r>
    </w:p>
    <w:p w14:paraId="7A70C497" w14:textId="77777777" w:rsidR="00407C5F" w:rsidRPr="00913564" w:rsidRDefault="001B14CC" w:rsidP="00B24C23">
      <w:pPr>
        <w:pStyle w:val="Heading2"/>
      </w:pPr>
      <w:bookmarkStart w:id="58" w:name="_Toc192259073"/>
      <w:r w:rsidRPr="00913564">
        <w:t>4.1 Main Sections (Phases of the Chosen SDM)</w:t>
      </w:r>
      <w:r w:rsidR="00882C46" w:rsidRPr="00913564">
        <w:t xml:space="preserve"> (Heading 2)</w:t>
      </w:r>
      <w:bookmarkEnd w:id="58"/>
    </w:p>
    <w:p w14:paraId="5332CACB" w14:textId="77777777" w:rsidR="00407C5F" w:rsidRPr="00913564" w:rsidRDefault="00407C5F" w:rsidP="00407C5F">
      <w:r w:rsidRPr="00913564">
        <w:t>Tables should be aligned left. The table must consist of a clear and concise table header, which indicates what the reader should expect in the table and how the reader is to read the table. The content in the table cells can be single.</w:t>
      </w:r>
    </w:p>
    <w:p w14:paraId="5E9AA3FD" w14:textId="77777777" w:rsidR="00407C5F" w:rsidRPr="00913564" w:rsidRDefault="001B14CC" w:rsidP="001B14CC">
      <w:pPr>
        <w:pStyle w:val="Heading3"/>
      </w:pPr>
      <w:bookmarkStart w:id="59" w:name="_Toc192259074"/>
      <w:r w:rsidRPr="00913564">
        <w:t>4.1.</w:t>
      </w:r>
      <w:r w:rsidR="00D21937" w:rsidRPr="00913564">
        <w:t>1</w:t>
      </w:r>
      <w:r w:rsidRPr="00913564">
        <w:t xml:space="preserve"> Sample Sub Section</w:t>
      </w:r>
      <w:r w:rsidR="00882C46" w:rsidRPr="00913564">
        <w:t xml:space="preserve"> (Heading 3)</w:t>
      </w:r>
      <w:bookmarkEnd w:id="59"/>
    </w:p>
    <w:p w14:paraId="6D91FD5F" w14:textId="77777777" w:rsidR="001B14CC" w:rsidRPr="00913564" w:rsidRDefault="001B14CC" w:rsidP="001B14CC">
      <w:r w:rsidRPr="00913564">
        <w:t>Insert content here.</w:t>
      </w:r>
    </w:p>
    <w:p w14:paraId="14B204E6" w14:textId="77777777" w:rsidR="0054373D" w:rsidRPr="00913564" w:rsidRDefault="001B14CC" w:rsidP="00AE275F">
      <w:pPr>
        <w:pStyle w:val="Heading4"/>
      </w:pPr>
      <w:r w:rsidRPr="00913564">
        <w:t xml:space="preserve">Sample </w:t>
      </w:r>
      <w:proofErr w:type="spellStart"/>
      <w:r w:rsidRPr="00913564">
        <w:t>Subsub</w:t>
      </w:r>
      <w:proofErr w:type="spellEnd"/>
      <w:r w:rsidRPr="00913564">
        <w:t xml:space="preserve"> Section</w:t>
      </w:r>
      <w:r w:rsidR="00882C46" w:rsidRPr="00913564">
        <w:t xml:space="preserve"> (Heading 4)</w:t>
      </w:r>
    </w:p>
    <w:p w14:paraId="0C72A7E0" w14:textId="77777777" w:rsidR="00D21937" w:rsidRPr="00913564" w:rsidRDefault="00D21937" w:rsidP="00882C46">
      <w:pPr>
        <w:pStyle w:val="Heading4"/>
      </w:pPr>
      <w:r w:rsidRPr="00913564">
        <w:t>Insert content here.</w:t>
      </w:r>
    </w:p>
    <w:p w14:paraId="259EF852" w14:textId="77777777" w:rsidR="003A35A2" w:rsidRPr="00913564" w:rsidRDefault="003A35A2" w:rsidP="003A35A2">
      <w:pPr>
        <w:pStyle w:val="Heading2"/>
      </w:pPr>
      <w:bookmarkStart w:id="60" w:name="_Toc192259075"/>
      <w:r w:rsidRPr="00913564">
        <w:t>4.2 Main Sections (Phases of the Chosen SDM)</w:t>
      </w:r>
      <w:bookmarkEnd w:id="60"/>
    </w:p>
    <w:p w14:paraId="5EA92140" w14:textId="77777777" w:rsidR="003A35A2" w:rsidRPr="00913564" w:rsidRDefault="003A35A2" w:rsidP="003A35A2">
      <w:r w:rsidRPr="00913564">
        <w:t>Tables should be aligned left. The table must consist of a clear and concise table header, which indicates what the reader should expect in the table and how the reader is to read the table. The content in the table cells can be single.</w:t>
      </w:r>
    </w:p>
    <w:p w14:paraId="196D8EAF" w14:textId="77777777" w:rsidR="003A35A2" w:rsidRPr="00913564" w:rsidRDefault="003A35A2" w:rsidP="003A35A2">
      <w:pPr>
        <w:pStyle w:val="Heading3"/>
      </w:pPr>
      <w:bookmarkStart w:id="61" w:name="_Toc192259076"/>
      <w:r w:rsidRPr="00913564">
        <w:t>4.2.1 Sample Sub Section</w:t>
      </w:r>
      <w:bookmarkEnd w:id="61"/>
    </w:p>
    <w:p w14:paraId="1B07A1C6" w14:textId="77777777" w:rsidR="003A35A2" w:rsidRPr="00913564" w:rsidRDefault="003A35A2" w:rsidP="003A35A2">
      <w:r w:rsidRPr="00913564">
        <w:t>Insert content here.</w:t>
      </w:r>
    </w:p>
    <w:p w14:paraId="0ED5E660" w14:textId="77777777" w:rsidR="003A35A2" w:rsidRPr="00913564" w:rsidRDefault="003A35A2" w:rsidP="00882C46">
      <w:pPr>
        <w:pStyle w:val="Heading4"/>
      </w:pPr>
      <w:r w:rsidRPr="00913564">
        <w:lastRenderedPageBreak/>
        <w:t xml:space="preserve">A. Sample </w:t>
      </w:r>
      <w:proofErr w:type="spellStart"/>
      <w:r w:rsidRPr="00913564">
        <w:t>Subsub</w:t>
      </w:r>
      <w:proofErr w:type="spellEnd"/>
      <w:r w:rsidRPr="00913564">
        <w:t xml:space="preserve"> Section</w:t>
      </w:r>
    </w:p>
    <w:p w14:paraId="3EF3A241" w14:textId="77777777" w:rsidR="003A35A2" w:rsidRPr="00913564" w:rsidRDefault="003A35A2" w:rsidP="003A35A2">
      <w:r w:rsidRPr="00913564">
        <w:t>Insert content here.</w:t>
      </w:r>
    </w:p>
    <w:p w14:paraId="23A465FE" w14:textId="77777777" w:rsidR="00407C5F" w:rsidRPr="00913564" w:rsidRDefault="00407C5F" w:rsidP="00B24C23">
      <w:pPr>
        <w:pStyle w:val="Heading2"/>
        <w:sectPr w:rsidR="00407C5F" w:rsidRPr="00913564" w:rsidSect="00407C5F">
          <w:headerReference w:type="even" r:id="rId25"/>
          <w:headerReference w:type="default" r:id="rId26"/>
          <w:footerReference w:type="even" r:id="rId27"/>
          <w:footerReference w:type="default" r:id="rId28"/>
          <w:pgSz w:w="12240" w:h="15840" w:code="1"/>
          <w:pgMar w:top="1440" w:right="1440" w:bottom="1440" w:left="2160" w:header="720" w:footer="720" w:gutter="0"/>
          <w:cols w:space="720"/>
          <w:titlePg/>
          <w:docGrid w:linePitch="360"/>
        </w:sectPr>
      </w:pPr>
    </w:p>
    <w:p w14:paraId="74E97499" w14:textId="77777777" w:rsidR="00407C5F" w:rsidRPr="00913564" w:rsidRDefault="00407C5F" w:rsidP="00CA2575">
      <w:pPr>
        <w:pStyle w:val="NotesHeading"/>
      </w:pPr>
      <w:bookmarkStart w:id="62" w:name="_Toc192259077"/>
      <w:r w:rsidRPr="00913564">
        <w:lastRenderedPageBreak/>
        <w:t>Notes</w:t>
      </w:r>
      <w:bookmarkEnd w:id="62"/>
    </w:p>
    <w:p w14:paraId="3B2AFBAE" w14:textId="77777777" w:rsidR="00407C5F" w:rsidRPr="00913564" w:rsidRDefault="00407C5F" w:rsidP="00407C5F">
      <w:pPr>
        <w:numPr>
          <w:ilvl w:val="0"/>
          <w:numId w:val="34"/>
        </w:numPr>
        <w:spacing w:after="126" w:line="398" w:lineRule="auto"/>
        <w:ind w:hanging="513"/>
      </w:pPr>
      <w:r w:rsidRPr="00913564">
        <w:t xml:space="preserve">[n. d.] </w:t>
      </w:r>
      <w:proofErr w:type="spellStart"/>
      <w:r w:rsidRPr="00913564">
        <w:t>Biblatex</w:t>
      </w:r>
      <w:proofErr w:type="spellEnd"/>
      <w:r w:rsidRPr="00913564">
        <w:t xml:space="preserve"> - How to use </w:t>
      </w:r>
      <w:proofErr w:type="spellStart"/>
      <w:r w:rsidRPr="00913564">
        <w:t>biber</w:t>
      </w:r>
      <w:proofErr w:type="spellEnd"/>
      <w:r w:rsidRPr="00913564">
        <w:t xml:space="preserve">. Retrieved Feb. 16, 2022 from </w:t>
      </w:r>
      <w:hyperlink r:id="rId29">
        <w:r w:rsidRPr="00913564">
          <w:t xml:space="preserve">https://tex.stackexc </w:t>
        </w:r>
      </w:hyperlink>
      <w:hyperlink r:id="rId30">
        <w:r w:rsidRPr="00913564">
          <w:t>hange.com/questions/26516/how-to-use-</w:t>
        </w:r>
        <w:proofErr w:type="spellStart"/>
        <w:r w:rsidRPr="00913564">
          <w:t>biber</w:t>
        </w:r>
        <w:proofErr w:type="spellEnd"/>
        <w:r w:rsidRPr="00913564">
          <w:t>.</w:t>
        </w:r>
      </w:hyperlink>
    </w:p>
    <w:p w14:paraId="7B0623D7" w14:textId="77777777" w:rsidR="00407C5F" w:rsidRPr="00913564" w:rsidRDefault="00407C5F" w:rsidP="00407C5F">
      <w:pPr>
        <w:numPr>
          <w:ilvl w:val="0"/>
          <w:numId w:val="34"/>
        </w:numPr>
        <w:spacing w:after="99" w:line="426" w:lineRule="auto"/>
        <w:ind w:hanging="513"/>
      </w:pPr>
      <w:r w:rsidRPr="00913564">
        <w:t xml:space="preserve">Wikipedia </w:t>
      </w:r>
      <w:proofErr w:type="spellStart"/>
      <w:r w:rsidRPr="00913564">
        <w:t>Bikol</w:t>
      </w:r>
      <w:proofErr w:type="spellEnd"/>
      <w:r w:rsidRPr="00913564">
        <w:t xml:space="preserve">. [n. d.] Central </w:t>
      </w:r>
      <w:proofErr w:type="spellStart"/>
      <w:r w:rsidRPr="00913564">
        <w:t>Bikol</w:t>
      </w:r>
      <w:proofErr w:type="spellEnd"/>
      <w:r w:rsidRPr="00913564">
        <w:t xml:space="preserve"> - Wikipedia — en.wikipedia.org. </w:t>
      </w:r>
      <w:hyperlink r:id="rId31">
        <w:r w:rsidRPr="00913564">
          <w:t xml:space="preserve">https://en.wi </w:t>
        </w:r>
      </w:hyperlink>
      <w:hyperlink r:id="rId32">
        <w:r w:rsidRPr="00913564">
          <w:t>kipedia.org/wiki/Central</w:t>
        </w:r>
      </w:hyperlink>
      <w:r w:rsidRPr="00913564">
        <w:t xml:space="preserve"> </w:t>
      </w:r>
      <w:hyperlink r:id="rId33">
        <w:proofErr w:type="spellStart"/>
        <w:r w:rsidRPr="00913564">
          <w:t>Bikol</w:t>
        </w:r>
        <w:proofErr w:type="spellEnd"/>
        <w:r w:rsidRPr="00913564">
          <w:t>.</w:t>
        </w:r>
      </w:hyperlink>
      <w:r w:rsidRPr="00913564">
        <w:t xml:space="preserve"> [Accessed 05-03-2024]. ().</w:t>
      </w:r>
    </w:p>
    <w:p w14:paraId="3599E2F2" w14:textId="77777777" w:rsidR="00407C5F" w:rsidRPr="00913564" w:rsidRDefault="00407C5F" w:rsidP="00407C5F">
      <w:pPr>
        <w:numPr>
          <w:ilvl w:val="0"/>
          <w:numId w:val="34"/>
        </w:numPr>
        <w:spacing w:after="115" w:line="407" w:lineRule="auto"/>
        <w:ind w:hanging="513"/>
      </w:pPr>
      <w:r w:rsidRPr="00913564">
        <w:t xml:space="preserve">Joseph Jessie S. Onate and Marianne Ang-Tolentino. 2021. Exploring RAU-net for se-˜ mantic segmentation of Philippines satellite images in identification of building density. </w:t>
      </w:r>
      <w:proofErr w:type="spellStart"/>
      <w:r w:rsidRPr="00913564">
        <w:t>en</w:t>
      </w:r>
      <w:proofErr w:type="spellEnd"/>
      <w:r w:rsidRPr="00913564">
        <w:t xml:space="preserve">. </w:t>
      </w:r>
      <w:r w:rsidRPr="00913564">
        <w:rPr>
          <w:rFonts w:eastAsia="Calibri"/>
          <w:i/>
        </w:rPr>
        <w:t>International Journal of Remote Sensing</w:t>
      </w:r>
      <w:r w:rsidRPr="00913564">
        <w:t xml:space="preserve">, (Nov. 2021), 1–19. </w:t>
      </w:r>
      <w:r w:rsidRPr="00913564">
        <w:rPr>
          <w:sz w:val="19"/>
        </w:rPr>
        <w:t>DOI</w:t>
      </w:r>
      <w:r w:rsidRPr="00913564">
        <w:t xml:space="preserve">: </w:t>
      </w:r>
      <w:hyperlink r:id="rId34">
        <w:r w:rsidRPr="00913564">
          <w:t xml:space="preserve">10.1080/0 </w:t>
        </w:r>
      </w:hyperlink>
      <w:hyperlink r:id="rId35">
        <w:r w:rsidRPr="00913564">
          <w:t>1431161.2021.1986239.</w:t>
        </w:r>
      </w:hyperlink>
      <w:r w:rsidRPr="00913564">
        <w:t xml:space="preserve"> </w:t>
      </w:r>
    </w:p>
    <w:p w14:paraId="6BA430DB" w14:textId="77777777" w:rsidR="00407C5F" w:rsidRPr="00913564" w:rsidRDefault="00407C5F" w:rsidP="00407C5F">
      <w:pPr>
        <w:numPr>
          <w:ilvl w:val="0"/>
          <w:numId w:val="34"/>
        </w:numPr>
        <w:spacing w:after="115" w:line="407" w:lineRule="auto"/>
        <w:ind w:hanging="513"/>
      </w:pPr>
      <w:r w:rsidRPr="00913564">
        <w:t>Mohinder Suresh. Evolution: a revised theory. (2006).</w:t>
      </w:r>
    </w:p>
    <w:p w14:paraId="14F344B0" w14:textId="77777777" w:rsidR="00407C5F" w:rsidRPr="00913564" w:rsidRDefault="00407C5F" w:rsidP="00407C5F"/>
    <w:p w14:paraId="539EC29E" w14:textId="77777777" w:rsidR="00407C5F" w:rsidRPr="00913564" w:rsidRDefault="00407C5F" w:rsidP="00407C5F"/>
    <w:p w14:paraId="0C9D0776" w14:textId="77777777" w:rsidR="00407C5F" w:rsidRPr="00913564" w:rsidRDefault="00407C5F" w:rsidP="00407C5F"/>
    <w:p w14:paraId="7F33E818" w14:textId="77777777" w:rsidR="00407C5F" w:rsidRPr="00913564" w:rsidRDefault="00407C5F" w:rsidP="00407C5F"/>
    <w:p w14:paraId="5F9C32F4" w14:textId="77777777" w:rsidR="00407C5F" w:rsidRDefault="00407C5F" w:rsidP="00407C5F"/>
    <w:p w14:paraId="59460FCA" w14:textId="77777777" w:rsidR="000E099A" w:rsidRPr="000E099A" w:rsidRDefault="000E099A" w:rsidP="000E099A"/>
    <w:p w14:paraId="63431CCF" w14:textId="77777777" w:rsidR="000E099A" w:rsidRPr="000E099A" w:rsidRDefault="000E099A" w:rsidP="000E099A"/>
    <w:p w14:paraId="5CAECDB7" w14:textId="77777777" w:rsidR="000E099A" w:rsidRPr="000E099A" w:rsidRDefault="000E099A" w:rsidP="000E099A"/>
    <w:p w14:paraId="3D8A86DA" w14:textId="77777777" w:rsidR="000E099A" w:rsidRPr="000E099A" w:rsidRDefault="000E099A" w:rsidP="000E099A"/>
    <w:p w14:paraId="4BDBBF64" w14:textId="77777777" w:rsidR="000E099A" w:rsidRPr="000E099A" w:rsidRDefault="000E099A" w:rsidP="000E099A"/>
    <w:p w14:paraId="636BADB0" w14:textId="77777777" w:rsidR="000E099A" w:rsidRPr="000E099A" w:rsidRDefault="000E099A" w:rsidP="000E099A"/>
    <w:p w14:paraId="7771FCE4" w14:textId="77777777" w:rsidR="000E099A" w:rsidRDefault="000E099A" w:rsidP="000E099A">
      <w:pPr>
        <w:jc w:val="center"/>
        <w:sectPr w:rsidR="000E099A" w:rsidSect="00AE1A15">
          <w:pgSz w:w="12240" w:h="15840" w:code="1"/>
          <w:pgMar w:top="1440" w:right="1440" w:bottom="1440" w:left="2160" w:header="720" w:footer="720" w:gutter="0"/>
          <w:cols w:space="720"/>
          <w:docGrid w:linePitch="360"/>
        </w:sectPr>
      </w:pPr>
    </w:p>
    <w:p w14:paraId="6D2CA210" w14:textId="77777777" w:rsidR="000E099A" w:rsidRDefault="000E099A" w:rsidP="000E099A">
      <w:pPr>
        <w:jc w:val="center"/>
      </w:pPr>
    </w:p>
    <w:p w14:paraId="055BE3B3" w14:textId="6AF5EC2A" w:rsidR="000E099A" w:rsidRPr="000E099A" w:rsidRDefault="000E099A" w:rsidP="000E099A">
      <w:pPr>
        <w:tabs>
          <w:tab w:val="center" w:pos="4680"/>
        </w:tabs>
        <w:sectPr w:rsidR="000E099A" w:rsidRPr="000E099A" w:rsidSect="00AE1A15">
          <w:pgSz w:w="12240" w:h="15840" w:code="1"/>
          <w:pgMar w:top="1440" w:right="1440" w:bottom="1440" w:left="2160" w:header="720" w:footer="720" w:gutter="0"/>
          <w:cols w:space="720"/>
          <w:docGrid w:linePitch="360"/>
        </w:sectPr>
      </w:pPr>
      <w:r>
        <w:tab/>
      </w:r>
    </w:p>
    <w:p w14:paraId="313AEA9F" w14:textId="77777777" w:rsidR="00FD3CE7" w:rsidRPr="00913564" w:rsidRDefault="00FD3CE7" w:rsidP="00FD3CE7">
      <w:pPr>
        <w:pStyle w:val="Heading1"/>
        <w:contextualSpacing/>
      </w:pPr>
      <w:bookmarkStart w:id="63" w:name="_Toc192259078"/>
      <w:r w:rsidRPr="00913564">
        <w:lastRenderedPageBreak/>
        <w:t>CHAPTER 5</w:t>
      </w:r>
      <w:r w:rsidRPr="00913564">
        <w:br/>
      </w:r>
      <w:r w:rsidR="00520E67" w:rsidRPr="00913564">
        <w:t>SUMMARY</w:t>
      </w:r>
      <w:r w:rsidR="00457150" w:rsidRPr="00913564">
        <w:t xml:space="preserve">, </w:t>
      </w:r>
      <w:r w:rsidR="00520E67" w:rsidRPr="00913564">
        <w:t>FINDINGS,</w:t>
      </w:r>
      <w:r w:rsidRPr="00913564">
        <w:t xml:space="preserve"> CONCLUSION</w:t>
      </w:r>
      <w:r w:rsidR="00FD71E3">
        <w:t>S</w:t>
      </w:r>
      <w:r w:rsidRPr="00913564">
        <w:t xml:space="preserve"> AND RECOMMENDATION</w:t>
      </w:r>
      <w:r w:rsidR="00F45E8A" w:rsidRPr="00913564">
        <w:t>S</w:t>
      </w:r>
      <w:bookmarkEnd w:id="63"/>
    </w:p>
    <w:p w14:paraId="3C47B020" w14:textId="77777777" w:rsidR="00E24D5E" w:rsidRPr="00913564" w:rsidRDefault="00E24D5E" w:rsidP="00E24D5E">
      <w:r w:rsidRPr="00913564">
        <w:t xml:space="preserve">Insert chapter </w:t>
      </w:r>
      <w:proofErr w:type="gramStart"/>
      <w:r w:rsidRPr="00913564">
        <w:t>intro</w:t>
      </w:r>
      <w:proofErr w:type="gramEnd"/>
    </w:p>
    <w:p w14:paraId="253C97B7" w14:textId="77777777" w:rsidR="00FD3CE7" w:rsidRPr="00913564" w:rsidRDefault="00E24D5E" w:rsidP="00B24C23">
      <w:pPr>
        <w:pStyle w:val="Heading2"/>
      </w:pPr>
      <w:bookmarkStart w:id="64" w:name="_Toc192259079"/>
      <w:r w:rsidRPr="00913564">
        <w:t>5.1 Summary</w:t>
      </w:r>
      <w:bookmarkEnd w:id="64"/>
    </w:p>
    <w:p w14:paraId="0ED6B021" w14:textId="77777777" w:rsidR="00401978" w:rsidRPr="0058105C" w:rsidRDefault="00401978" w:rsidP="00401978">
      <w:pPr>
        <w:rPr>
          <w:i/>
          <w:iCs/>
          <w:color w:val="FF0000"/>
        </w:rPr>
      </w:pPr>
      <w:bookmarkStart w:id="65" w:name="_Toc192259080"/>
      <w:r w:rsidRPr="0058105C">
        <w:rPr>
          <w:i/>
          <w:iCs/>
          <w:color w:val="FF0000"/>
        </w:rPr>
        <w:t>(In writing the summary, one must discuss briefly the ff: Research/project context; aim/ purpose/</w:t>
      </w:r>
      <w:proofErr w:type="gramStart"/>
      <w:r w:rsidRPr="0058105C">
        <w:rPr>
          <w:i/>
          <w:iCs/>
          <w:color w:val="FF0000"/>
        </w:rPr>
        <w:t>objective ;</w:t>
      </w:r>
      <w:proofErr w:type="gramEnd"/>
      <w:r w:rsidRPr="0058105C">
        <w:rPr>
          <w:i/>
          <w:iCs/>
          <w:color w:val="FF0000"/>
        </w:rPr>
        <w:t xml:space="preserve"> scope and limitation; research design; methodology chosen ; respondents; data gathering procedure; statistical treatment; and brief summary of findings)</w:t>
      </w:r>
    </w:p>
    <w:p w14:paraId="0FC82B08" w14:textId="77777777" w:rsidR="00FD3CE7" w:rsidRPr="00913564" w:rsidRDefault="00E24D5E" w:rsidP="00E24D5E">
      <w:pPr>
        <w:pStyle w:val="Heading2"/>
      </w:pPr>
      <w:r w:rsidRPr="00913564">
        <w:t>5.2 Findings</w:t>
      </w:r>
      <w:bookmarkEnd w:id="65"/>
    </w:p>
    <w:p w14:paraId="4706B4A4" w14:textId="77777777" w:rsidR="00401978" w:rsidRPr="0058105C" w:rsidRDefault="00401978" w:rsidP="00401978">
      <w:pPr>
        <w:rPr>
          <w:i/>
          <w:iCs/>
          <w:color w:val="FF0000"/>
        </w:rPr>
      </w:pPr>
      <w:bookmarkStart w:id="66" w:name="_Toc192259081"/>
      <w:r>
        <w:rPr>
          <w:i/>
          <w:iCs/>
          <w:color w:val="FF0000"/>
        </w:rPr>
        <w:t>(</w:t>
      </w:r>
      <w:r w:rsidRPr="0058105C">
        <w:rPr>
          <w:i/>
          <w:iCs/>
          <w:color w:val="FF0000"/>
        </w:rPr>
        <w:t>This section will only discuss the collected data and the data analysis results, such as statistics generated from the raw data.</w:t>
      </w:r>
    </w:p>
    <w:p w14:paraId="674CE26C" w14:textId="77777777" w:rsidR="00401978" w:rsidRPr="0058105C" w:rsidRDefault="00401978" w:rsidP="00401978">
      <w:pPr>
        <w:rPr>
          <w:i/>
          <w:iCs/>
          <w:color w:val="FF0000"/>
        </w:rPr>
      </w:pPr>
      <w:r w:rsidRPr="0058105C">
        <w:rPr>
          <w:i/>
          <w:iCs/>
          <w:color w:val="FF0000"/>
        </w:rPr>
        <w:t>Findings must not include interpretation of the results to draw conclusions or formulate theoretical explanations.</w:t>
      </w:r>
    </w:p>
    <w:p w14:paraId="0B974A31" w14:textId="77777777" w:rsidR="00401978" w:rsidRPr="0058105C" w:rsidRDefault="00401978" w:rsidP="00401978">
      <w:pPr>
        <w:rPr>
          <w:i/>
          <w:iCs/>
          <w:color w:val="FF0000"/>
        </w:rPr>
      </w:pPr>
      <w:r w:rsidRPr="0058105C">
        <w:rPr>
          <w:i/>
          <w:iCs/>
          <w:color w:val="FF0000"/>
        </w:rPr>
        <w:t>This should be attuned with the objectives.</w:t>
      </w:r>
      <w:r>
        <w:rPr>
          <w:i/>
          <w:iCs/>
          <w:color w:val="FF0000"/>
        </w:rPr>
        <w:t>)</w:t>
      </w:r>
    </w:p>
    <w:p w14:paraId="402672EC" w14:textId="77777777" w:rsidR="00E24D5E" w:rsidRPr="00913564" w:rsidRDefault="00E24D5E" w:rsidP="00E24D5E">
      <w:pPr>
        <w:pStyle w:val="Heading2"/>
      </w:pPr>
      <w:r w:rsidRPr="00913564">
        <w:t>5.3 Conclusion</w:t>
      </w:r>
      <w:bookmarkEnd w:id="66"/>
      <w:r w:rsidR="00FD71E3">
        <w:t>s</w:t>
      </w:r>
    </w:p>
    <w:p w14:paraId="11C432A5" w14:textId="77777777" w:rsidR="00401978" w:rsidRPr="0058105C" w:rsidRDefault="00401978" w:rsidP="00401978">
      <w:pPr>
        <w:rPr>
          <w:i/>
          <w:iCs/>
          <w:color w:val="FF0000"/>
        </w:rPr>
      </w:pPr>
      <w:r w:rsidRPr="0058105C">
        <w:rPr>
          <w:i/>
          <w:iCs/>
          <w:color w:val="FF0000"/>
        </w:rPr>
        <w:t xml:space="preserve">(This section reaffirms the thesis/capstone objectives, </w:t>
      </w:r>
      <w:proofErr w:type="gramStart"/>
      <w:r w:rsidRPr="0058105C">
        <w:rPr>
          <w:i/>
          <w:iCs/>
          <w:color w:val="FF0000"/>
        </w:rPr>
        <w:t>discussion</w:t>
      </w:r>
      <w:proofErr w:type="gramEnd"/>
      <w:r w:rsidRPr="0058105C">
        <w:rPr>
          <w:i/>
          <w:iCs/>
          <w:color w:val="FF0000"/>
        </w:rPr>
        <w:t xml:space="preserve"> and final judgment.</w:t>
      </w:r>
    </w:p>
    <w:p w14:paraId="2ED7A415" w14:textId="77777777" w:rsidR="00401978" w:rsidRPr="0058105C" w:rsidRDefault="00401978" w:rsidP="00401978">
      <w:pPr>
        <w:rPr>
          <w:i/>
          <w:iCs/>
          <w:color w:val="FF0000"/>
        </w:rPr>
      </w:pPr>
      <w:r w:rsidRPr="0058105C">
        <w:rPr>
          <w:i/>
          <w:iCs/>
          <w:color w:val="FF0000"/>
        </w:rPr>
        <w:t>The conclusion is not a summary; this is the part to share with the readers the conclusions reached because of the project.</w:t>
      </w:r>
    </w:p>
    <w:p w14:paraId="1E138F5E" w14:textId="19E227F7" w:rsidR="00E24D5E" w:rsidRPr="00401978" w:rsidRDefault="00401978" w:rsidP="00401978">
      <w:pPr>
        <w:rPr>
          <w:i/>
          <w:iCs/>
          <w:color w:val="FF0000"/>
        </w:rPr>
      </w:pPr>
      <w:r w:rsidRPr="0058105C">
        <w:rPr>
          <w:i/>
          <w:iCs/>
          <w:color w:val="FF0000"/>
        </w:rPr>
        <w:t>This should be attuned with findings.)</w:t>
      </w:r>
    </w:p>
    <w:p w14:paraId="6F6FD57F" w14:textId="77777777" w:rsidR="00E24D5E" w:rsidRPr="00913564" w:rsidRDefault="00E24D5E" w:rsidP="00E24D5E">
      <w:pPr>
        <w:pStyle w:val="Heading2"/>
      </w:pPr>
      <w:bookmarkStart w:id="67" w:name="_Toc192259082"/>
      <w:r w:rsidRPr="00913564">
        <w:t>5.4 Recommendations</w:t>
      </w:r>
      <w:bookmarkEnd w:id="67"/>
    </w:p>
    <w:p w14:paraId="2DA64D1B" w14:textId="77777777" w:rsidR="00401978" w:rsidRPr="0058105C" w:rsidRDefault="00401978" w:rsidP="00401978">
      <w:pPr>
        <w:rPr>
          <w:i/>
          <w:iCs/>
          <w:color w:val="FF0000"/>
        </w:rPr>
      </w:pPr>
      <w:r w:rsidRPr="0058105C">
        <w:rPr>
          <w:i/>
          <w:iCs/>
          <w:color w:val="FF0000"/>
        </w:rPr>
        <w:t>(This section includes discussion of possible improvements that can be made on the software, as well as future directions of the project in general.</w:t>
      </w:r>
    </w:p>
    <w:p w14:paraId="5FE8E2C4" w14:textId="77777777" w:rsidR="00401978" w:rsidRPr="0058105C" w:rsidRDefault="00401978" w:rsidP="00401978">
      <w:pPr>
        <w:rPr>
          <w:i/>
          <w:iCs/>
          <w:color w:val="FF0000"/>
        </w:rPr>
      </w:pPr>
      <w:r w:rsidRPr="0058105C">
        <w:rPr>
          <w:i/>
          <w:iCs/>
          <w:color w:val="FF0000"/>
        </w:rPr>
        <w:lastRenderedPageBreak/>
        <w:t>This serves as the springboard for projects that may be done by future project proponents.</w:t>
      </w:r>
    </w:p>
    <w:p w14:paraId="31831A5A" w14:textId="105F642C" w:rsidR="00FD3CE7" w:rsidRPr="00913564" w:rsidRDefault="00401978" w:rsidP="00401978">
      <w:r w:rsidRPr="0058105C">
        <w:rPr>
          <w:i/>
          <w:iCs/>
          <w:color w:val="FF0000"/>
        </w:rPr>
        <w:t>This should be attuned with conclusion.)</w:t>
      </w:r>
    </w:p>
    <w:p w14:paraId="0D96ADCA" w14:textId="77777777" w:rsidR="00FD3CE7" w:rsidRPr="00913564" w:rsidRDefault="00FD3CE7" w:rsidP="00FD3CE7"/>
    <w:p w14:paraId="74B55808" w14:textId="77777777" w:rsidR="00FD3CE7" w:rsidRPr="00913564" w:rsidRDefault="00FD3CE7" w:rsidP="00FD3CE7"/>
    <w:p w14:paraId="6BFF1A53" w14:textId="77777777" w:rsidR="00FD3CE7" w:rsidRPr="00913564" w:rsidRDefault="00FD3CE7" w:rsidP="00FD3CE7"/>
    <w:p w14:paraId="34A1BFE3" w14:textId="77777777" w:rsidR="00FD3CE7" w:rsidRPr="00913564" w:rsidRDefault="00FD3CE7" w:rsidP="00FD3CE7"/>
    <w:p w14:paraId="3C4B4A4C" w14:textId="77777777" w:rsidR="00FD3CE7" w:rsidRPr="00913564" w:rsidRDefault="00FD3CE7" w:rsidP="00FD3CE7"/>
    <w:p w14:paraId="2F6E0F7D" w14:textId="77777777" w:rsidR="00FD3CE7" w:rsidRPr="00913564" w:rsidRDefault="00FD3CE7" w:rsidP="00FD3CE7"/>
    <w:p w14:paraId="2C550BFF" w14:textId="77777777" w:rsidR="00FD3CE7" w:rsidRPr="00913564" w:rsidRDefault="00FD3CE7" w:rsidP="00FD3CE7"/>
    <w:p w14:paraId="55BA0A74" w14:textId="77777777" w:rsidR="00FD3CE7" w:rsidRPr="00913564" w:rsidRDefault="00FD3CE7" w:rsidP="00FD3CE7">
      <w:pPr>
        <w:sectPr w:rsidR="00FD3CE7" w:rsidRPr="00913564" w:rsidSect="000E099A">
          <w:pgSz w:w="12240" w:h="15840" w:code="1"/>
          <w:pgMar w:top="1440" w:right="1440" w:bottom="1440" w:left="2160" w:header="720" w:footer="720" w:gutter="0"/>
          <w:cols w:space="720"/>
          <w:titlePg/>
          <w:docGrid w:linePitch="360"/>
        </w:sectPr>
      </w:pPr>
    </w:p>
    <w:p w14:paraId="5D2FF5A8" w14:textId="77777777" w:rsidR="00B64EE7" w:rsidRPr="00913564" w:rsidRDefault="00407C5F" w:rsidP="00741487">
      <w:pPr>
        <w:pStyle w:val="Heading1"/>
      </w:pPr>
      <w:bookmarkStart w:id="68" w:name="_Toc192259084"/>
      <w:r w:rsidRPr="00913564">
        <w:lastRenderedPageBreak/>
        <w:t>BIBLIOGRAPHY</w:t>
      </w:r>
      <w:bookmarkEnd w:id="68"/>
    </w:p>
    <w:p w14:paraId="13F00EFE" w14:textId="77777777" w:rsidR="00FD3CE7" w:rsidRPr="00913564" w:rsidRDefault="00FD3CE7" w:rsidP="00FD3CE7">
      <w:pPr>
        <w:ind w:firstLine="0"/>
        <w:rPr>
          <w:b/>
          <w:bCs/>
        </w:rPr>
      </w:pPr>
      <w:r w:rsidRPr="00913564">
        <w:rPr>
          <w:b/>
          <w:bCs/>
        </w:rPr>
        <w:t>Book Sources</w:t>
      </w:r>
    </w:p>
    <w:p w14:paraId="7B7BDB65" w14:textId="77777777" w:rsidR="00FD2277" w:rsidRPr="00913564" w:rsidRDefault="00FD2277" w:rsidP="00407C5F">
      <w:pPr>
        <w:pStyle w:val="Bibliography"/>
        <w:spacing w:line="240" w:lineRule="auto"/>
        <w:ind w:left="0" w:firstLine="0"/>
        <w:rPr>
          <w:noProof/>
        </w:rPr>
      </w:pPr>
      <w:r w:rsidRPr="00913564">
        <w:rPr>
          <w:noProof/>
        </w:rPr>
        <w:t xml:space="preserve">Author, Imaginary. 2011. </w:t>
      </w:r>
      <w:r w:rsidRPr="00913564">
        <w:rPr>
          <w:i/>
          <w:iCs/>
          <w:noProof/>
        </w:rPr>
        <w:t>This Is an Example Source.</w:t>
      </w:r>
      <w:r w:rsidRPr="00913564">
        <w:rPr>
          <w:noProof/>
        </w:rPr>
        <w:t xml:space="preserve"> Boise: Boise State University Publishing. </w:t>
      </w:r>
    </w:p>
    <w:p w14:paraId="599CA993" w14:textId="77777777" w:rsidR="00FD2277" w:rsidRPr="00913564" w:rsidRDefault="00FD2277" w:rsidP="00407C5F">
      <w:pPr>
        <w:pStyle w:val="Bibliography"/>
        <w:spacing w:line="240" w:lineRule="auto"/>
        <w:ind w:left="0" w:firstLine="0"/>
        <w:rPr>
          <w:noProof/>
        </w:rPr>
      </w:pPr>
      <w:r w:rsidRPr="00913564">
        <w:rPr>
          <w:noProof/>
        </w:rPr>
        <w:t xml:space="preserve">Doe, John. 1903. </w:t>
      </w:r>
      <w:r w:rsidRPr="00913564">
        <w:rPr>
          <w:i/>
          <w:iCs/>
          <w:noProof/>
        </w:rPr>
        <w:t>Imaginary Text.</w:t>
      </w:r>
      <w:r w:rsidRPr="00913564">
        <w:rPr>
          <w:noProof/>
        </w:rPr>
        <w:t xml:space="preserve"> London: Red Herring Press.</w:t>
      </w:r>
    </w:p>
    <w:p w14:paraId="6A225E37" w14:textId="77777777" w:rsidR="00FD3CE7" w:rsidRPr="00913564" w:rsidRDefault="00FD3CE7" w:rsidP="00FD3CE7"/>
    <w:p w14:paraId="438560D0" w14:textId="77777777" w:rsidR="00FD3CE7" w:rsidRPr="00913564" w:rsidRDefault="00FD3CE7" w:rsidP="00FD3CE7">
      <w:pPr>
        <w:ind w:firstLine="0"/>
        <w:rPr>
          <w:b/>
          <w:bCs/>
        </w:rPr>
      </w:pPr>
      <w:r w:rsidRPr="00913564">
        <w:rPr>
          <w:b/>
          <w:bCs/>
        </w:rPr>
        <w:t>Journal Articles</w:t>
      </w:r>
    </w:p>
    <w:p w14:paraId="6EDFD690" w14:textId="77777777" w:rsidR="00FD3CE7" w:rsidRPr="00913564" w:rsidRDefault="00FD3CE7" w:rsidP="00FD3CE7">
      <w:pPr>
        <w:pStyle w:val="Bibliography"/>
        <w:spacing w:line="240" w:lineRule="auto"/>
        <w:ind w:left="0" w:firstLine="0"/>
        <w:rPr>
          <w:noProof/>
        </w:rPr>
      </w:pPr>
      <w:r w:rsidRPr="00913564">
        <w:rPr>
          <w:noProof/>
        </w:rPr>
        <w:t xml:space="preserve">Author, Imaginary. 2011. </w:t>
      </w:r>
      <w:r w:rsidRPr="00913564">
        <w:rPr>
          <w:i/>
          <w:iCs/>
          <w:noProof/>
        </w:rPr>
        <w:t>This Is an Example Source.</w:t>
      </w:r>
      <w:r w:rsidRPr="00913564">
        <w:rPr>
          <w:noProof/>
        </w:rPr>
        <w:t xml:space="preserve"> Boise: Boise State University Publishing. </w:t>
      </w:r>
    </w:p>
    <w:p w14:paraId="1C374BB3" w14:textId="77777777" w:rsidR="00FD3CE7" w:rsidRPr="00913564" w:rsidRDefault="00FD3CE7" w:rsidP="00FD3CE7">
      <w:pPr>
        <w:pStyle w:val="Bibliography"/>
        <w:spacing w:line="240" w:lineRule="auto"/>
        <w:ind w:left="0" w:firstLine="0"/>
        <w:rPr>
          <w:noProof/>
        </w:rPr>
      </w:pPr>
      <w:r w:rsidRPr="00913564">
        <w:rPr>
          <w:noProof/>
        </w:rPr>
        <w:t xml:space="preserve">Doe, John. 1903. </w:t>
      </w:r>
      <w:r w:rsidRPr="00913564">
        <w:rPr>
          <w:i/>
          <w:iCs/>
          <w:noProof/>
        </w:rPr>
        <w:t>Imaginary Text.</w:t>
      </w:r>
      <w:r w:rsidRPr="00913564">
        <w:rPr>
          <w:noProof/>
        </w:rPr>
        <w:t xml:space="preserve"> London: Red Herring Press.</w:t>
      </w:r>
    </w:p>
    <w:p w14:paraId="105FCF66" w14:textId="77777777" w:rsidR="00FD3CE7" w:rsidRPr="00913564" w:rsidRDefault="00FD3CE7" w:rsidP="00FD3CE7">
      <w:pPr>
        <w:ind w:firstLine="0"/>
        <w:rPr>
          <w:b/>
          <w:bCs/>
        </w:rPr>
      </w:pPr>
    </w:p>
    <w:p w14:paraId="46A42677" w14:textId="77777777" w:rsidR="00FD3CE7" w:rsidRPr="00913564" w:rsidRDefault="00FD3CE7" w:rsidP="00FD3CE7">
      <w:pPr>
        <w:ind w:firstLine="0"/>
      </w:pPr>
    </w:p>
    <w:p w14:paraId="226475BB" w14:textId="77777777" w:rsidR="00B64EE7" w:rsidRPr="00913564" w:rsidRDefault="00B64EE7" w:rsidP="008A20EB">
      <w:pPr>
        <w:spacing w:line="240" w:lineRule="auto"/>
        <w:ind w:firstLine="0"/>
      </w:pPr>
    </w:p>
    <w:p w14:paraId="030539E4" w14:textId="77777777" w:rsidR="00294879" w:rsidRPr="00913564" w:rsidRDefault="00294879" w:rsidP="00741487">
      <w:pPr>
        <w:pStyle w:val="Heading1"/>
        <w:sectPr w:rsidR="00294879" w:rsidRPr="00913564" w:rsidSect="00AE1A15">
          <w:pgSz w:w="12240" w:h="15840" w:code="1"/>
          <w:pgMar w:top="1440" w:right="1440" w:bottom="1440" w:left="2160" w:header="720" w:footer="720" w:gutter="0"/>
          <w:cols w:space="720"/>
          <w:docGrid w:linePitch="360"/>
        </w:sectPr>
      </w:pPr>
      <w:bookmarkStart w:id="69" w:name="_Toc295225600"/>
      <w:bookmarkStart w:id="70" w:name="_Toc295311442"/>
      <w:bookmarkStart w:id="71" w:name="_Toc295311477"/>
      <w:bookmarkStart w:id="72" w:name="_Toc295312663"/>
      <w:bookmarkStart w:id="73" w:name="_Toc295312826"/>
      <w:bookmarkStart w:id="74" w:name="_Toc295312853"/>
      <w:bookmarkStart w:id="75" w:name="_Toc295313185"/>
      <w:bookmarkStart w:id="76" w:name="_Toc295393960"/>
      <w:bookmarkStart w:id="77" w:name="_Toc296429488"/>
    </w:p>
    <w:p w14:paraId="7A8A80B8" w14:textId="77777777" w:rsidR="00FD3CE7" w:rsidRPr="00913564" w:rsidRDefault="00FD3CE7" w:rsidP="00741487">
      <w:pPr>
        <w:pStyle w:val="Heading1"/>
      </w:pPr>
    </w:p>
    <w:p w14:paraId="2E790916" w14:textId="77777777" w:rsidR="00FD3CE7" w:rsidRPr="00913564" w:rsidRDefault="00FD3CE7" w:rsidP="00741487">
      <w:pPr>
        <w:pStyle w:val="Heading1"/>
      </w:pPr>
    </w:p>
    <w:p w14:paraId="745E4D4E" w14:textId="77777777" w:rsidR="00FD3CE7" w:rsidRPr="00913564" w:rsidRDefault="00FD3CE7" w:rsidP="00741487">
      <w:pPr>
        <w:pStyle w:val="Heading1"/>
      </w:pPr>
    </w:p>
    <w:p w14:paraId="60C8B201" w14:textId="77777777" w:rsidR="00FD3CE7" w:rsidRPr="00913564" w:rsidRDefault="00FD3CE7" w:rsidP="00741487">
      <w:pPr>
        <w:pStyle w:val="Heading1"/>
      </w:pPr>
    </w:p>
    <w:p w14:paraId="0E61B632" w14:textId="77777777" w:rsidR="00FD3CE7" w:rsidRPr="00913564" w:rsidRDefault="00FD3CE7" w:rsidP="00741487">
      <w:pPr>
        <w:pStyle w:val="Heading1"/>
      </w:pPr>
    </w:p>
    <w:p w14:paraId="559749DF" w14:textId="77777777" w:rsidR="00FD3CE7" w:rsidRPr="00913564" w:rsidRDefault="00FD3CE7" w:rsidP="00741487">
      <w:pPr>
        <w:pStyle w:val="Heading1"/>
      </w:pPr>
    </w:p>
    <w:p w14:paraId="27F9C236" w14:textId="77777777" w:rsidR="00FD3CE7" w:rsidRPr="00913564" w:rsidRDefault="00FD3CE7" w:rsidP="00741487">
      <w:pPr>
        <w:pStyle w:val="Heading1"/>
      </w:pPr>
    </w:p>
    <w:p w14:paraId="339C4F0F" w14:textId="77777777" w:rsidR="00FD3CE7" w:rsidRPr="00913564" w:rsidRDefault="00FD3CE7" w:rsidP="00741487">
      <w:pPr>
        <w:pStyle w:val="Heading1"/>
      </w:pPr>
    </w:p>
    <w:p w14:paraId="0E91CA32" w14:textId="77777777" w:rsidR="00FD3CE7" w:rsidRPr="00913564" w:rsidRDefault="00FD3CE7" w:rsidP="00741487">
      <w:pPr>
        <w:pStyle w:val="Heading1"/>
      </w:pPr>
    </w:p>
    <w:p w14:paraId="0A06882E" w14:textId="77777777" w:rsidR="00FD3CE7" w:rsidRPr="00913564" w:rsidRDefault="00FD3CE7" w:rsidP="00741487">
      <w:pPr>
        <w:pStyle w:val="Heading1"/>
      </w:pPr>
    </w:p>
    <w:p w14:paraId="37A3000A" w14:textId="77777777" w:rsidR="00FD3CE7" w:rsidRPr="00913564" w:rsidRDefault="00FD3CE7" w:rsidP="00741487">
      <w:pPr>
        <w:pStyle w:val="Heading1"/>
      </w:pPr>
    </w:p>
    <w:p w14:paraId="0345435F" w14:textId="77777777" w:rsidR="00FD3CE7" w:rsidRPr="00913564" w:rsidRDefault="00FD3CE7" w:rsidP="00741487">
      <w:pPr>
        <w:pStyle w:val="Heading1"/>
      </w:pPr>
    </w:p>
    <w:p w14:paraId="13364EC8" w14:textId="77777777" w:rsidR="00FD3CE7" w:rsidRPr="00913564" w:rsidRDefault="00FD3CE7" w:rsidP="00741487">
      <w:pPr>
        <w:pStyle w:val="Heading1"/>
      </w:pPr>
    </w:p>
    <w:p w14:paraId="25791C23" w14:textId="77777777" w:rsidR="00FD3CE7" w:rsidRPr="00913564" w:rsidRDefault="00FD3CE7" w:rsidP="00741487">
      <w:pPr>
        <w:pStyle w:val="Heading1"/>
      </w:pPr>
      <w:bookmarkStart w:id="78" w:name="_Toc192259085"/>
      <w:r w:rsidRPr="00913564">
        <w:t>APPENDICES</w:t>
      </w:r>
      <w:bookmarkEnd w:id="78"/>
    </w:p>
    <w:p w14:paraId="32392E27" w14:textId="77777777" w:rsidR="00FD3CE7" w:rsidRPr="00913564" w:rsidRDefault="00FD3CE7" w:rsidP="00FD3CE7"/>
    <w:p w14:paraId="56AC53ED" w14:textId="77777777" w:rsidR="00FD3CE7" w:rsidRPr="00913564" w:rsidRDefault="00FD3CE7" w:rsidP="00FD3CE7"/>
    <w:p w14:paraId="2C1C890F" w14:textId="77777777" w:rsidR="00FD3CE7" w:rsidRPr="00913564" w:rsidRDefault="00FD3CE7" w:rsidP="00FD3CE7"/>
    <w:p w14:paraId="5DC2D5BF" w14:textId="77777777" w:rsidR="00FD3CE7" w:rsidRPr="00913564" w:rsidRDefault="00FD3CE7" w:rsidP="00FD3CE7"/>
    <w:p w14:paraId="168EDD4D" w14:textId="77777777" w:rsidR="00FD3CE7" w:rsidRPr="00913564" w:rsidRDefault="00FD3CE7" w:rsidP="00FD3CE7"/>
    <w:p w14:paraId="01CC8F72" w14:textId="77777777" w:rsidR="00FD3CE7" w:rsidRPr="00913564" w:rsidRDefault="00FD3CE7" w:rsidP="00FD3CE7"/>
    <w:p w14:paraId="1FA7ABEF" w14:textId="77777777" w:rsidR="00FD3CE7" w:rsidRPr="00913564" w:rsidRDefault="00FD3CE7" w:rsidP="00FD3CE7"/>
    <w:p w14:paraId="7E7BA70C" w14:textId="77777777" w:rsidR="00FD3CE7" w:rsidRPr="00913564" w:rsidRDefault="00FD3CE7" w:rsidP="00FD3CE7"/>
    <w:p w14:paraId="68C4632E" w14:textId="77777777" w:rsidR="00FD3CE7" w:rsidRPr="00913564" w:rsidRDefault="00FD3CE7" w:rsidP="00FD3CE7"/>
    <w:p w14:paraId="511DC43C" w14:textId="77777777" w:rsidR="00FD3CE7" w:rsidRPr="00913564" w:rsidRDefault="00FD3CE7" w:rsidP="00FD3CE7"/>
    <w:p w14:paraId="7DFE1A8B" w14:textId="77777777" w:rsidR="00FD3CE7" w:rsidRPr="00913564" w:rsidRDefault="00FD3CE7" w:rsidP="00FD3CE7"/>
    <w:p w14:paraId="184D4427" w14:textId="77777777" w:rsidR="00FD3CE7" w:rsidRPr="00913564" w:rsidRDefault="00FD3CE7" w:rsidP="00741487">
      <w:pPr>
        <w:pStyle w:val="Heading1"/>
        <w:sectPr w:rsidR="00FD3CE7" w:rsidRPr="00913564" w:rsidSect="00FD3CE7">
          <w:pgSz w:w="12240" w:h="15840" w:code="1"/>
          <w:pgMar w:top="1440" w:right="1440" w:bottom="1440" w:left="2160" w:header="720" w:footer="720" w:gutter="0"/>
          <w:cols w:space="720"/>
          <w:titlePg/>
          <w:docGrid w:linePitch="360"/>
        </w:sectPr>
      </w:pPr>
    </w:p>
    <w:p w14:paraId="673C572B" w14:textId="77777777" w:rsidR="00727C66" w:rsidRPr="00913564" w:rsidRDefault="00391E46" w:rsidP="009D16A3">
      <w:pPr>
        <w:pStyle w:val="Heading1"/>
      </w:pPr>
      <w:bookmarkStart w:id="79" w:name="_Toc192259086"/>
      <w:r w:rsidRPr="00913564">
        <w:lastRenderedPageBreak/>
        <w:t>APPENDIX A</w:t>
      </w:r>
      <w:bookmarkEnd w:id="69"/>
      <w:bookmarkEnd w:id="70"/>
      <w:bookmarkEnd w:id="71"/>
      <w:bookmarkEnd w:id="72"/>
      <w:bookmarkEnd w:id="73"/>
      <w:bookmarkEnd w:id="74"/>
      <w:bookmarkEnd w:id="75"/>
      <w:bookmarkEnd w:id="76"/>
      <w:bookmarkEnd w:id="77"/>
      <w:r w:rsidR="00FD3CE7" w:rsidRPr="00913564">
        <w:br/>
      </w:r>
      <w:r w:rsidR="004D1803" w:rsidRPr="00913564">
        <w:t>GANTT CHART</w:t>
      </w:r>
      <w:bookmarkEnd w:id="79"/>
    </w:p>
    <w:p w14:paraId="10E90602" w14:textId="77777777" w:rsidR="00FD3CE7" w:rsidRDefault="003D23CF" w:rsidP="00FD3CE7">
      <w:r>
        <w:t xml:space="preserve">The order of Appendices should be as </w:t>
      </w:r>
      <w:proofErr w:type="gramStart"/>
      <w:r>
        <w:t>follows</w:t>
      </w:r>
      <w:proofErr w:type="gramEnd"/>
    </w:p>
    <w:p w14:paraId="56983817" w14:textId="77777777" w:rsidR="003D23CF" w:rsidRDefault="003D23CF" w:rsidP="00FD3CE7">
      <w:r>
        <w:t>EVALUATION TOOL</w:t>
      </w:r>
    </w:p>
    <w:p w14:paraId="28ACC17E" w14:textId="77777777" w:rsidR="003D23CF" w:rsidRDefault="003D23CF" w:rsidP="00FD3CE7">
      <w:r>
        <w:t>DOCUMENTATION</w:t>
      </w:r>
    </w:p>
    <w:p w14:paraId="0687D146" w14:textId="77777777" w:rsidR="003D23CF" w:rsidRDefault="003D23CF" w:rsidP="00FD3CE7">
      <w:r>
        <w:t>SAMPLE INPUT/OUTPUT/REPORTS</w:t>
      </w:r>
    </w:p>
    <w:p w14:paraId="23741D62" w14:textId="77777777" w:rsidR="003D23CF" w:rsidRDefault="003D23CF" w:rsidP="00FD3CE7">
      <w:r>
        <w:t>USER’S GUIDE</w:t>
      </w:r>
    </w:p>
    <w:p w14:paraId="3897FFDC" w14:textId="77777777" w:rsidR="003D23CF" w:rsidRDefault="003D23CF" w:rsidP="003D23CF">
      <w:r>
        <w:t>COMMUNICATION LETTERS</w:t>
      </w:r>
    </w:p>
    <w:p w14:paraId="3A3F6ACC" w14:textId="77777777" w:rsidR="008F164D" w:rsidRDefault="008F164D" w:rsidP="00FD3CE7">
      <w:r>
        <w:t>NON-DISCLOSURE AGREEMENT FORM</w:t>
      </w:r>
    </w:p>
    <w:p w14:paraId="2DF0DFB7" w14:textId="77777777" w:rsidR="008F164D" w:rsidRDefault="008F164D" w:rsidP="00FD3CE7">
      <w:r>
        <w:t>JOINT AFFIDAVIT OF UNDERTAKING</w:t>
      </w:r>
    </w:p>
    <w:p w14:paraId="0CC32D86" w14:textId="77777777" w:rsidR="008F164D" w:rsidRDefault="008F164D" w:rsidP="008F164D">
      <w:r>
        <w:t>PROJECT TEAM ASSIGNMENT FORM</w:t>
      </w:r>
    </w:p>
    <w:p w14:paraId="36B63071" w14:textId="77777777" w:rsidR="008F164D" w:rsidRDefault="008F164D" w:rsidP="008F164D">
      <w:r>
        <w:t>FINAL PROJECT TITLE FORM</w:t>
      </w:r>
    </w:p>
    <w:p w14:paraId="066D32D3" w14:textId="77777777" w:rsidR="008F164D" w:rsidRDefault="008F164D" w:rsidP="008F164D">
      <w:r>
        <w:t>CAPSTONE HEARING FORM (TD, POD, FOD)</w:t>
      </w:r>
    </w:p>
    <w:p w14:paraId="26437EFA" w14:textId="77777777" w:rsidR="008F164D" w:rsidRDefault="008F164D" w:rsidP="008F164D">
      <w:r>
        <w:t>PANEL RSC (TD, POD, FOD)</w:t>
      </w:r>
    </w:p>
    <w:p w14:paraId="066B0AC0" w14:textId="77777777" w:rsidR="008F164D" w:rsidRDefault="008F164D" w:rsidP="008F164D">
      <w:r>
        <w:t>CONSULTATION LOG FORM</w:t>
      </w:r>
    </w:p>
    <w:p w14:paraId="538817A1" w14:textId="77777777" w:rsidR="008F164D" w:rsidRDefault="008F164D" w:rsidP="008F164D">
      <w:r>
        <w:t>SECRETARY CERTIFICATE</w:t>
      </w:r>
    </w:p>
    <w:p w14:paraId="26FF57F4" w14:textId="77777777" w:rsidR="008F164D" w:rsidRDefault="008F164D" w:rsidP="008F164D">
      <w:r>
        <w:t>GRAMMARIAN CERTIFICATE</w:t>
      </w:r>
    </w:p>
    <w:p w14:paraId="2CDDE4AA" w14:textId="77777777" w:rsidR="008F164D" w:rsidRDefault="008F164D" w:rsidP="008F164D">
      <w:r>
        <w:t>CERTIFICATE OF TRANSFER</w:t>
      </w:r>
    </w:p>
    <w:p w14:paraId="579A0A00" w14:textId="77777777" w:rsidR="008F164D" w:rsidRDefault="008F164D" w:rsidP="008F164D">
      <w:r>
        <w:t>CERTIFICATE OF UTILIZATION</w:t>
      </w:r>
    </w:p>
    <w:p w14:paraId="4B7E7D56" w14:textId="77777777" w:rsidR="008F164D" w:rsidRDefault="008F164D" w:rsidP="008F164D">
      <w:r>
        <w:t>ACM FORMAT</w:t>
      </w:r>
    </w:p>
    <w:p w14:paraId="4E9B3631" w14:textId="77777777" w:rsidR="008F164D" w:rsidRDefault="008F164D" w:rsidP="008F164D">
      <w:r>
        <w:t>CERTIFICATE OF PLAGIARISM CHECK</w:t>
      </w:r>
    </w:p>
    <w:p w14:paraId="337AC97F" w14:textId="77777777" w:rsidR="008F164D" w:rsidRPr="00913564" w:rsidRDefault="008F164D" w:rsidP="00FD3CE7"/>
    <w:p w14:paraId="0890E2DC" w14:textId="77777777" w:rsidR="00FD3CE7" w:rsidRPr="00913564" w:rsidRDefault="00FD3CE7" w:rsidP="00FD3CE7"/>
    <w:p w14:paraId="395BBD9B" w14:textId="77777777" w:rsidR="00FD3CE7" w:rsidRPr="00913564" w:rsidRDefault="00FD3CE7" w:rsidP="00B14266">
      <w:pPr>
        <w:pStyle w:val="Heading1"/>
      </w:pPr>
      <w:bookmarkStart w:id="80" w:name="_Toc192259087"/>
      <w:r w:rsidRPr="00913564">
        <w:lastRenderedPageBreak/>
        <w:t>APPENDIX B</w:t>
      </w:r>
      <w:r w:rsidRPr="00913564">
        <w:br/>
        <w:t>TITLE OF APPENDIX</w:t>
      </w:r>
      <w:bookmarkEnd w:id="80"/>
    </w:p>
    <w:p w14:paraId="0F85B92E" w14:textId="77777777" w:rsidR="00044B63" w:rsidRPr="00913564" w:rsidRDefault="00044B63" w:rsidP="00B24C23">
      <w:pPr>
        <w:pStyle w:val="Heading2"/>
      </w:pPr>
    </w:p>
    <w:p w14:paraId="181DD355" w14:textId="77777777" w:rsidR="00044B63" w:rsidRPr="00913564" w:rsidRDefault="00044B63" w:rsidP="00B24C23">
      <w:pPr>
        <w:pStyle w:val="Heading2"/>
      </w:pPr>
    </w:p>
    <w:p w14:paraId="4B413181" w14:textId="77777777" w:rsidR="00044B63" w:rsidRPr="00913564" w:rsidRDefault="00044B63" w:rsidP="00B24C23">
      <w:pPr>
        <w:pStyle w:val="Heading2"/>
      </w:pPr>
    </w:p>
    <w:p w14:paraId="1F150299" w14:textId="77777777" w:rsidR="00044B63" w:rsidRPr="00913564" w:rsidRDefault="00044B63" w:rsidP="00B24C23">
      <w:pPr>
        <w:pStyle w:val="Heading2"/>
      </w:pPr>
    </w:p>
    <w:p w14:paraId="04116E2B" w14:textId="77777777" w:rsidR="00044B63" w:rsidRPr="00913564" w:rsidRDefault="00044B63" w:rsidP="00B24C23">
      <w:pPr>
        <w:pStyle w:val="Heading2"/>
      </w:pPr>
    </w:p>
    <w:p w14:paraId="2BBC1F25" w14:textId="77777777" w:rsidR="00044B63" w:rsidRPr="00913564" w:rsidRDefault="00044B63" w:rsidP="00B24C23">
      <w:pPr>
        <w:pStyle w:val="Heading2"/>
      </w:pPr>
    </w:p>
    <w:p w14:paraId="6B0398C5" w14:textId="77777777" w:rsidR="00044B63" w:rsidRPr="00913564" w:rsidRDefault="00044B63" w:rsidP="00B24C23">
      <w:pPr>
        <w:pStyle w:val="Heading2"/>
      </w:pPr>
    </w:p>
    <w:p w14:paraId="04089E9A" w14:textId="77777777" w:rsidR="00044B63" w:rsidRPr="00913564" w:rsidRDefault="00044B63" w:rsidP="00B24C23">
      <w:pPr>
        <w:pStyle w:val="Heading2"/>
      </w:pPr>
    </w:p>
    <w:p w14:paraId="59B9361D" w14:textId="77777777" w:rsidR="00044B63" w:rsidRPr="00913564" w:rsidRDefault="00044B63" w:rsidP="00B24C23">
      <w:pPr>
        <w:pStyle w:val="Heading2"/>
      </w:pPr>
    </w:p>
    <w:p w14:paraId="315DCAE8" w14:textId="77777777" w:rsidR="00044B63" w:rsidRPr="00913564" w:rsidRDefault="00044B63" w:rsidP="00B24C23">
      <w:pPr>
        <w:pStyle w:val="Heading2"/>
      </w:pPr>
    </w:p>
    <w:p w14:paraId="763DEDFC" w14:textId="77777777" w:rsidR="00044B63" w:rsidRPr="00913564" w:rsidRDefault="00044B63" w:rsidP="00B24C23">
      <w:pPr>
        <w:pStyle w:val="Heading2"/>
      </w:pPr>
    </w:p>
    <w:p w14:paraId="40DFD63B" w14:textId="77777777" w:rsidR="00044B63" w:rsidRPr="00913564" w:rsidRDefault="00044B63" w:rsidP="00B24C23">
      <w:pPr>
        <w:pStyle w:val="Heading2"/>
      </w:pPr>
    </w:p>
    <w:p w14:paraId="662A6EAC" w14:textId="77777777" w:rsidR="00044B63" w:rsidRPr="00913564" w:rsidRDefault="00044B63" w:rsidP="00B24C23">
      <w:pPr>
        <w:pStyle w:val="Heading2"/>
      </w:pPr>
    </w:p>
    <w:p w14:paraId="04E4A324" w14:textId="77777777" w:rsidR="00044B63" w:rsidRPr="00913564" w:rsidRDefault="00044B63" w:rsidP="00B24C23">
      <w:pPr>
        <w:pStyle w:val="Heading2"/>
        <w:sectPr w:rsidR="00044B63" w:rsidRPr="00913564" w:rsidSect="00AE1A15">
          <w:headerReference w:type="even" r:id="rId36"/>
          <w:headerReference w:type="default" r:id="rId37"/>
          <w:headerReference w:type="first" r:id="rId38"/>
          <w:pgSz w:w="12240" w:h="15840" w:code="1"/>
          <w:pgMar w:top="1440" w:right="1440" w:bottom="1440" w:left="2160" w:header="720" w:footer="720" w:gutter="0"/>
          <w:cols w:space="720"/>
          <w:titlePg/>
          <w:docGrid w:linePitch="360"/>
        </w:sectPr>
      </w:pPr>
    </w:p>
    <w:p w14:paraId="525349B5" w14:textId="77777777" w:rsidR="00044B63" w:rsidRPr="00913564" w:rsidRDefault="00044B63" w:rsidP="00B24C23">
      <w:pPr>
        <w:pStyle w:val="Heading2"/>
      </w:pPr>
    </w:p>
    <w:p w14:paraId="603F9658" w14:textId="77777777" w:rsidR="00044B63" w:rsidRPr="00913564" w:rsidRDefault="00044B63" w:rsidP="00B24C23">
      <w:pPr>
        <w:pStyle w:val="Heading2"/>
      </w:pPr>
    </w:p>
    <w:p w14:paraId="027795E6" w14:textId="77777777" w:rsidR="00044B63" w:rsidRPr="00913564" w:rsidRDefault="00044B63" w:rsidP="00B24C23">
      <w:pPr>
        <w:pStyle w:val="Heading2"/>
      </w:pPr>
    </w:p>
    <w:p w14:paraId="40BE498F" w14:textId="77777777" w:rsidR="00044B63" w:rsidRPr="00913564" w:rsidRDefault="00044B63" w:rsidP="00B24C23">
      <w:pPr>
        <w:pStyle w:val="Heading2"/>
      </w:pPr>
    </w:p>
    <w:p w14:paraId="5F18C4D9" w14:textId="77777777" w:rsidR="00044B63" w:rsidRPr="00913564" w:rsidRDefault="00044B63" w:rsidP="00B24C23">
      <w:pPr>
        <w:pStyle w:val="Heading2"/>
      </w:pPr>
    </w:p>
    <w:p w14:paraId="544497C4" w14:textId="77777777" w:rsidR="00044B63" w:rsidRPr="00913564" w:rsidRDefault="00044B63" w:rsidP="00B24C23">
      <w:pPr>
        <w:pStyle w:val="Heading2"/>
      </w:pPr>
    </w:p>
    <w:p w14:paraId="667F195C" w14:textId="77777777" w:rsidR="00044B63" w:rsidRPr="00913564" w:rsidRDefault="00044B63" w:rsidP="00B24C23">
      <w:pPr>
        <w:pStyle w:val="Heading2"/>
      </w:pPr>
    </w:p>
    <w:p w14:paraId="34FCD27D" w14:textId="77777777" w:rsidR="00044B63" w:rsidRPr="00913564" w:rsidRDefault="00044B63" w:rsidP="00B24C23">
      <w:pPr>
        <w:pStyle w:val="Heading2"/>
      </w:pPr>
    </w:p>
    <w:p w14:paraId="6223C6BF" w14:textId="77777777" w:rsidR="00044B63" w:rsidRPr="00913564" w:rsidRDefault="00044B63" w:rsidP="00B24C23">
      <w:pPr>
        <w:pStyle w:val="Heading2"/>
      </w:pPr>
    </w:p>
    <w:p w14:paraId="118C7637" w14:textId="77777777" w:rsidR="00044B63" w:rsidRPr="00913564" w:rsidRDefault="00044B63" w:rsidP="00B24C23">
      <w:pPr>
        <w:pStyle w:val="Heading2"/>
      </w:pPr>
    </w:p>
    <w:p w14:paraId="549FD3E0" w14:textId="77777777" w:rsidR="00044B63" w:rsidRPr="00913564" w:rsidRDefault="00044B63" w:rsidP="00B24C23">
      <w:pPr>
        <w:pStyle w:val="Heading2"/>
      </w:pPr>
    </w:p>
    <w:p w14:paraId="1290258C" w14:textId="77777777" w:rsidR="00044B63" w:rsidRPr="00913564" w:rsidRDefault="00680DAB" w:rsidP="00135913">
      <w:pPr>
        <w:pStyle w:val="Heading1"/>
      </w:pPr>
      <w:bookmarkStart w:id="81" w:name="_Toc192259088"/>
      <w:r w:rsidRPr="00913564">
        <w:t>CURRICULUM VITAE</w:t>
      </w:r>
      <w:bookmarkEnd w:id="81"/>
    </w:p>
    <w:p w14:paraId="3EFD3849" w14:textId="77777777" w:rsidR="00044B63" w:rsidRPr="00913564" w:rsidRDefault="00044B63" w:rsidP="00B24C23">
      <w:pPr>
        <w:pStyle w:val="Heading2"/>
      </w:pPr>
    </w:p>
    <w:p w14:paraId="13652CDA" w14:textId="77777777" w:rsidR="00044B63" w:rsidRPr="00913564" w:rsidRDefault="00044B63" w:rsidP="00B24C23">
      <w:pPr>
        <w:pStyle w:val="Heading2"/>
      </w:pPr>
    </w:p>
    <w:p w14:paraId="2B7662FD" w14:textId="77777777" w:rsidR="00044B63" w:rsidRPr="00913564" w:rsidRDefault="00044B63" w:rsidP="00B24C23">
      <w:pPr>
        <w:pStyle w:val="Heading2"/>
      </w:pPr>
    </w:p>
    <w:p w14:paraId="77C05BCC" w14:textId="77777777" w:rsidR="00044B63" w:rsidRPr="00913564" w:rsidRDefault="00044B63" w:rsidP="00B24C23">
      <w:pPr>
        <w:pStyle w:val="Heading2"/>
      </w:pPr>
    </w:p>
    <w:p w14:paraId="298EA3C9" w14:textId="77777777" w:rsidR="00044B63" w:rsidRPr="00913564" w:rsidRDefault="00044B63" w:rsidP="00B24C23">
      <w:pPr>
        <w:pStyle w:val="Heading2"/>
      </w:pPr>
    </w:p>
    <w:p w14:paraId="602E2777" w14:textId="77777777" w:rsidR="00044B63" w:rsidRPr="00913564" w:rsidRDefault="00044B63" w:rsidP="00B24C23">
      <w:pPr>
        <w:pStyle w:val="Heading2"/>
      </w:pPr>
    </w:p>
    <w:p w14:paraId="65ACEB14" w14:textId="77777777" w:rsidR="00044B63" w:rsidRPr="00913564" w:rsidRDefault="00044B63" w:rsidP="00B24C23">
      <w:pPr>
        <w:pStyle w:val="Heading2"/>
      </w:pPr>
    </w:p>
    <w:p w14:paraId="35C338DB" w14:textId="77777777" w:rsidR="00044B63" w:rsidRPr="00913564" w:rsidRDefault="00044B63" w:rsidP="00B24C23">
      <w:pPr>
        <w:pStyle w:val="Heading2"/>
      </w:pPr>
    </w:p>
    <w:p w14:paraId="1D68F431" w14:textId="77777777" w:rsidR="00044B63" w:rsidRPr="00913564" w:rsidRDefault="00044B63" w:rsidP="00B24C23">
      <w:pPr>
        <w:pStyle w:val="Heading2"/>
      </w:pPr>
    </w:p>
    <w:p w14:paraId="5E6CABFA" w14:textId="77777777" w:rsidR="00044B63" w:rsidRPr="00913564" w:rsidRDefault="00044B63" w:rsidP="00B24C23">
      <w:pPr>
        <w:pStyle w:val="Heading2"/>
      </w:pPr>
    </w:p>
    <w:p w14:paraId="0A0E8E29" w14:textId="77777777" w:rsidR="00044B63" w:rsidRPr="00913564" w:rsidRDefault="00044B63" w:rsidP="00B24C23">
      <w:pPr>
        <w:pStyle w:val="Heading2"/>
      </w:pPr>
      <w:r w:rsidRPr="00913564">
        <w:br w:type="page"/>
      </w:r>
    </w:p>
    <w:p w14:paraId="6B70636E" w14:textId="77777777" w:rsidR="00044B63" w:rsidRPr="00913564" w:rsidRDefault="00044B63" w:rsidP="00044B63">
      <w:pPr>
        <w:spacing w:after="451" w:line="259" w:lineRule="auto"/>
        <w:ind w:left="3027" w:firstLine="0"/>
        <w:jc w:val="left"/>
      </w:pPr>
      <w:r w:rsidRPr="00913564">
        <w:rPr>
          <w:noProof/>
        </w:rPr>
        <w:lastRenderedPageBreak/>
        <w:drawing>
          <wp:inline distT="0" distB="0" distL="0" distR="0" wp14:anchorId="6072E144" wp14:editId="3238E9DC">
            <wp:extent cx="1920387" cy="1920386"/>
            <wp:effectExtent l="0" t="0" r="0" b="0"/>
            <wp:docPr id="1091" name="Picture 1091" descr="A grey icon of a person&#10;&#10;AI-generated content may be incorrect."/>
            <wp:cNvGraphicFramePr/>
            <a:graphic xmlns:a="http://schemas.openxmlformats.org/drawingml/2006/main">
              <a:graphicData uri="http://schemas.openxmlformats.org/drawingml/2006/picture">
                <pic:pic xmlns:pic="http://schemas.openxmlformats.org/drawingml/2006/picture">
                  <pic:nvPicPr>
                    <pic:cNvPr id="1091" name="Picture 1091" descr="A grey icon of a person&#10;&#10;AI-generated content may be incorrect."/>
                    <pic:cNvPicPr/>
                  </pic:nvPicPr>
                  <pic:blipFill>
                    <a:blip r:embed="rId39"/>
                    <a:stretch>
                      <a:fillRect/>
                    </a:stretch>
                  </pic:blipFill>
                  <pic:spPr>
                    <a:xfrm>
                      <a:off x="0" y="0"/>
                      <a:ext cx="1920387" cy="1920386"/>
                    </a:xfrm>
                    <a:prstGeom prst="rect">
                      <a:avLst/>
                    </a:prstGeom>
                  </pic:spPr>
                </pic:pic>
              </a:graphicData>
            </a:graphic>
          </wp:inline>
        </w:drawing>
      </w:r>
    </w:p>
    <w:p w14:paraId="51A35710" w14:textId="77777777" w:rsidR="00044B63" w:rsidRPr="00913564" w:rsidRDefault="00044B63" w:rsidP="00044B63">
      <w:pPr>
        <w:jc w:val="center"/>
        <w:rPr>
          <w:b/>
          <w:bCs/>
        </w:rPr>
      </w:pPr>
      <w:r w:rsidRPr="00913564">
        <w:rPr>
          <w:b/>
          <w:bCs/>
        </w:rPr>
        <w:t>NAME</w:t>
      </w:r>
    </w:p>
    <w:p w14:paraId="024FF46E" w14:textId="77777777" w:rsidR="00044B63" w:rsidRPr="00913564" w:rsidRDefault="00044B63" w:rsidP="00044B63">
      <w:pPr>
        <w:numPr>
          <w:ilvl w:val="0"/>
          <w:numId w:val="35"/>
        </w:numPr>
        <w:spacing w:after="61" w:line="262" w:lineRule="auto"/>
        <w:ind w:left="805" w:hanging="201"/>
      </w:pPr>
      <w:r w:rsidRPr="00913564">
        <w:rPr>
          <w:rFonts w:eastAsia="Calibri"/>
        </w:rPr>
        <w:t xml:space="preserve">J D Cruz </w:t>
      </w:r>
      <w:r w:rsidRPr="00913564">
        <w:t>is a Lorem Ipsum</w:t>
      </w:r>
    </w:p>
    <w:p w14:paraId="5060DDDA" w14:textId="77777777" w:rsidR="00CA2FC2" w:rsidRPr="00913564" w:rsidRDefault="00CA2FC2" w:rsidP="00FD3CE7">
      <w:pPr>
        <w:spacing w:line="240" w:lineRule="auto"/>
        <w:ind w:firstLine="0"/>
      </w:pPr>
    </w:p>
    <w:sectPr w:rsidR="00CA2FC2" w:rsidRPr="00913564" w:rsidSect="00AE1A15">
      <w:pgSz w:w="12240" w:h="15840" w:code="1"/>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5BED64" w14:textId="77777777" w:rsidR="006C4443" w:rsidRDefault="006C4443" w:rsidP="002716A6">
      <w:r>
        <w:separator/>
      </w:r>
    </w:p>
  </w:endnote>
  <w:endnote w:type="continuationSeparator" w:id="0">
    <w:p w14:paraId="3CDB3029" w14:textId="77777777" w:rsidR="006C4443" w:rsidRDefault="006C4443" w:rsidP="00271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2C71C9" w14:textId="77777777" w:rsidR="00A10995" w:rsidRDefault="008A20EB">
    <w:pPr>
      <w:pStyle w:val="Footer"/>
    </w:pPr>
    <w:r>
      <w:fldChar w:fldCharType="begin"/>
    </w:r>
    <w:r>
      <w:instrText xml:space="preserve"> PAGEREF  \* MERGEFORMAT </w:instrText>
    </w:r>
    <w:r>
      <w:fldChar w:fldCharType="separate"/>
    </w:r>
    <w:r w:rsidR="00E80E5B">
      <w:rPr>
        <w:b/>
        <w:bCs/>
        <w:noProof/>
      </w:rPr>
      <w:t>Error! No bookmark name given.</w:t>
    </w:r>
    <w:r>
      <w:fldChar w:fldCharType="end"/>
    </w:r>
  </w:p>
  <w:p w14:paraId="0615EF29" w14:textId="77777777" w:rsidR="00A10995" w:rsidRDefault="00A109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45733840"/>
      <w:docPartObj>
        <w:docPartGallery w:val="Page Numbers (Bottom of Page)"/>
        <w:docPartUnique/>
      </w:docPartObj>
    </w:sdtPr>
    <w:sdtEndPr>
      <w:rPr>
        <w:noProof/>
      </w:rPr>
    </w:sdtEndPr>
    <w:sdtContent>
      <w:p w14:paraId="5678EBEE" w14:textId="77777777" w:rsidR="00A10995" w:rsidRDefault="00A10995">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5E170B" w14:textId="77777777" w:rsidR="00C96B23" w:rsidRDefault="00C96B23" w:rsidP="00AE5793">
    <w:pPr>
      <w:pStyle w:val="Footer"/>
    </w:pPr>
    <w:r>
      <w:fldChar w:fldCharType="begin"/>
    </w:r>
    <w:r>
      <w:instrText xml:space="preserve"> PAGE   \* MERGEFORMAT </w:instrText>
    </w:r>
    <w:r>
      <w:fldChar w:fldCharType="separate"/>
    </w:r>
    <w:r>
      <w:rPr>
        <w:noProof/>
      </w:rPr>
      <w:t>iv</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7D9E57" w14:textId="77777777" w:rsidR="00A10995" w:rsidRDefault="00A10995" w:rsidP="00AE5793">
    <w:pPr>
      <w:pStyle w:val="Footer"/>
    </w:pPr>
    <w:r>
      <w:fldChar w:fldCharType="begin"/>
    </w:r>
    <w:r>
      <w:instrText xml:space="preserve"> PAGE   \* MERGEFORMAT </w:instrText>
    </w:r>
    <w:r>
      <w:fldChar w:fldCharType="separate"/>
    </w:r>
    <w:r>
      <w:rPr>
        <w:noProof/>
      </w:rPr>
      <w:t>iv</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1055941"/>
      <w:docPartObj>
        <w:docPartGallery w:val="Page Numbers (Bottom of Page)"/>
        <w:docPartUnique/>
      </w:docPartObj>
    </w:sdtPr>
    <w:sdtEndPr>
      <w:rPr>
        <w:noProof/>
      </w:rPr>
    </w:sdtEndPr>
    <w:sdtContent>
      <w:p w14:paraId="3B3D47B1" w14:textId="77777777" w:rsidR="00A10995" w:rsidRDefault="00A10995">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651343"/>
      <w:docPartObj>
        <w:docPartGallery w:val="Page Numbers (Bottom of Page)"/>
        <w:docPartUnique/>
      </w:docPartObj>
    </w:sdtPr>
    <w:sdtEndPr>
      <w:rPr>
        <w:noProof/>
      </w:rPr>
    </w:sdtEndPr>
    <w:sdtContent>
      <w:p w14:paraId="64AE666B" w14:textId="77777777" w:rsidR="00A10995" w:rsidRDefault="00A10995">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BB0AC0" w14:textId="77777777" w:rsidR="00A10995" w:rsidRDefault="00A10995" w:rsidP="00AE5793">
    <w:pPr>
      <w:pStyle w:val="Footer"/>
    </w:pPr>
    <w:r>
      <w:fldChar w:fldCharType="begin"/>
    </w:r>
    <w:r>
      <w:instrText xml:space="preserve"> PAGE   \* MERGEFORMAT </w:instrText>
    </w:r>
    <w:r>
      <w:fldChar w:fldCharType="separate"/>
    </w:r>
    <w:r>
      <w:rPr>
        <w:noProof/>
      </w:rPr>
      <w:t>iv</w:t>
    </w:r>
    <w:r>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08823967"/>
      <w:docPartObj>
        <w:docPartGallery w:val="Page Numbers (Bottom of Page)"/>
        <w:docPartUnique/>
      </w:docPartObj>
    </w:sdtPr>
    <w:sdtEndPr>
      <w:rPr>
        <w:noProof/>
      </w:rPr>
    </w:sdtEndPr>
    <w:sdtContent>
      <w:p w14:paraId="7DBED155" w14:textId="77777777" w:rsidR="00A10995" w:rsidRDefault="00A10995">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540A97" w14:textId="77777777" w:rsidR="00A10995" w:rsidRDefault="00A1099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B04AED" w14:textId="77777777" w:rsidR="00C96B23" w:rsidRDefault="00C96B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010A89" w14:textId="77777777" w:rsidR="006C4443" w:rsidRDefault="006C4443" w:rsidP="002716A6">
      <w:r>
        <w:separator/>
      </w:r>
    </w:p>
  </w:footnote>
  <w:footnote w:type="continuationSeparator" w:id="0">
    <w:p w14:paraId="7B50F235" w14:textId="77777777" w:rsidR="006C4443" w:rsidRDefault="006C4443" w:rsidP="00271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AE35C6" w14:textId="77777777" w:rsidR="008A20EB" w:rsidRDefault="008A20EB">
    <w:pPr>
      <w:pStyle w:val="Header"/>
    </w:pPr>
    <w:r>
      <w:rPr>
        <w:noProof/>
        <w:sz w:val="22"/>
      </w:rPr>
      <mc:AlternateContent>
        <mc:Choice Requires="wpg">
          <w:drawing>
            <wp:anchor distT="0" distB="0" distL="114300" distR="114300" simplePos="0" relativeHeight="251657216" behindDoc="0" locked="0" layoutInCell="1" allowOverlap="1" wp14:anchorId="6786296B" wp14:editId="20EFD161">
              <wp:simplePos x="0" y="0"/>
              <wp:positionH relativeFrom="page">
                <wp:posOffset>1371600</wp:posOffset>
              </wp:positionH>
              <wp:positionV relativeFrom="page">
                <wp:posOffset>340067</wp:posOffset>
              </wp:positionV>
              <wp:extent cx="5486400" cy="542686"/>
              <wp:effectExtent l="0" t="0" r="0" b="0"/>
              <wp:wrapSquare wrapText="bothSides"/>
              <wp:docPr id="1270199112" name="Group 1270199112"/>
              <wp:cNvGraphicFramePr/>
              <a:graphic xmlns:a="http://schemas.openxmlformats.org/drawingml/2006/main">
                <a:graphicData uri="http://schemas.microsoft.com/office/word/2010/wordprocessingGroup">
                  <wpg:wgp>
                    <wpg:cNvGrpSpPr/>
                    <wpg:grpSpPr>
                      <a:xfrm>
                        <a:off x="0" y="0"/>
                        <a:ext cx="5486400" cy="542686"/>
                        <a:chOff x="0" y="0"/>
                        <a:chExt cx="5486400" cy="542686"/>
                      </a:xfrm>
                    </wpg:grpSpPr>
                    <pic:pic xmlns:pic="http://schemas.openxmlformats.org/drawingml/2006/picture">
                      <pic:nvPicPr>
                        <pic:cNvPr id="112905812" name="Picture 112905812"/>
                        <pic:cNvPicPr/>
                      </pic:nvPicPr>
                      <pic:blipFill>
                        <a:blip r:embed="rId1"/>
                        <a:stretch>
                          <a:fillRect/>
                        </a:stretch>
                      </pic:blipFill>
                      <pic:spPr>
                        <a:xfrm>
                          <a:off x="0" y="26297"/>
                          <a:ext cx="1619961" cy="442374"/>
                        </a:xfrm>
                        <a:prstGeom prst="rect">
                          <a:avLst/>
                        </a:prstGeom>
                      </pic:spPr>
                    </pic:pic>
                    <pic:pic xmlns:pic="http://schemas.openxmlformats.org/drawingml/2006/picture">
                      <pic:nvPicPr>
                        <pic:cNvPr id="504564926" name="Picture 504564926"/>
                        <pic:cNvPicPr/>
                      </pic:nvPicPr>
                      <pic:blipFill>
                        <a:blip r:embed="rId2"/>
                        <a:stretch>
                          <a:fillRect/>
                        </a:stretch>
                      </pic:blipFill>
                      <pic:spPr>
                        <a:xfrm>
                          <a:off x="3866401" y="0"/>
                          <a:ext cx="1619926" cy="468671"/>
                        </a:xfrm>
                        <a:prstGeom prst="rect">
                          <a:avLst/>
                        </a:prstGeom>
                      </pic:spPr>
                    </pic:pic>
                    <wps:wsp>
                      <wps:cNvPr id="1102215435" name="Shape 14485"/>
                      <wps:cNvSpPr/>
                      <wps:spPr>
                        <a:xfrm>
                          <a:off x="0" y="523712"/>
                          <a:ext cx="5486400" cy="18974"/>
                        </a:xfrm>
                        <a:custGeom>
                          <a:avLst/>
                          <a:gdLst/>
                          <a:ahLst/>
                          <a:cxnLst/>
                          <a:rect l="0" t="0" r="0" b="0"/>
                          <a:pathLst>
                            <a:path w="5486400" h="18974">
                              <a:moveTo>
                                <a:pt x="0" y="0"/>
                              </a:moveTo>
                              <a:lnTo>
                                <a:pt x="5486400" y="0"/>
                              </a:lnTo>
                              <a:lnTo>
                                <a:pt x="5486400" y="18974"/>
                              </a:lnTo>
                              <a:lnTo>
                                <a:pt x="0" y="18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1C0330" id="Group 1270199112" o:spid="_x0000_s1026" style="position:absolute;margin-left:108pt;margin-top:26.8pt;width:6in;height:42.75pt;z-index:251657216;mso-position-horizontal-relative:page;mso-position-vertical-relative:page" coordsize="54864,54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ZscOkutWsvQAKxON4MCMSCoatQIvgNiB5ZFHVgVXAC2h&#10;hp65agdeArQCuFEbwBKoub0Cq0zdCHmAQJHX6dYJx2u7+pXIJ5Hgvd83Ofz/4UWeVIY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P4ve3AgAAAA&#10;AADk/9oI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tqlT1cAABj6SURBVK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0B8cEAAAACIPWP7Utv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2905812" o:spid="_x0000_s1027" type="#_x0000_t75" style="position:absolute;top:262;width:16199;height:4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">
                <v:imagedata r:id="rId3" o:title=""/>
              </v:shape>
              <v:shape id="Picture 504564926" o:spid="_x0000_s1028" type="#_x0000_t75" style="position:absolute;left:38664;width:16199;height:4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">
                <v:imagedata r:id="rId4" o:title=""/>
              </v:shape>
              <v:shape id="Shape 14485" o:spid="_x0000_s1029" style="position:absolute;top:5237;width:54864;height:189;visibility:visible;mso-wrap-style:square;v-text-anchor:top" coordsize="5486400,18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" path="m,l5486400,r,18974l,18974,,e" fillcolor="black" stroked="f" strokeweight="0">
                <v:stroke miterlimit="83231f" joinstyle="miter"/>
                <v:path arrowok="t" textboxrect="0,0,5486400,18974"/>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3F3DBE" w14:textId="77777777" w:rsidR="00230C7E" w:rsidRDefault="00230C7E">
    <w:pPr>
      <w:pStyle w:val="Header"/>
    </w:pPr>
    <w:r>
      <w:rPr>
        <w:noProof/>
        <w:sz w:val="22"/>
      </w:rPr>
      <mc:AlternateContent>
        <mc:Choice Requires="wpg">
          <w:drawing>
            <wp:anchor distT="0" distB="0" distL="114300" distR="114300" simplePos="0" relativeHeight="251655168" behindDoc="0" locked="0" layoutInCell="1" allowOverlap="1" wp14:anchorId="2B40321C" wp14:editId="58CF14AB">
              <wp:simplePos x="0" y="0"/>
              <wp:positionH relativeFrom="page">
                <wp:posOffset>1371600</wp:posOffset>
              </wp:positionH>
              <wp:positionV relativeFrom="page">
                <wp:posOffset>315658</wp:posOffset>
              </wp:positionV>
              <wp:extent cx="5486400" cy="542686"/>
              <wp:effectExtent l="0" t="0" r="0" b="0"/>
              <wp:wrapSquare wrapText="bothSides"/>
              <wp:docPr id="13065" name="Group 13065"/>
              <wp:cNvGraphicFramePr/>
              <a:graphic xmlns:a="http://schemas.openxmlformats.org/drawingml/2006/main">
                <a:graphicData uri="http://schemas.microsoft.com/office/word/2010/wordprocessingGroup">
                  <wpg:wgp>
                    <wpg:cNvGrpSpPr/>
                    <wpg:grpSpPr>
                      <a:xfrm>
                        <a:off x="0" y="0"/>
                        <a:ext cx="5486400" cy="542686"/>
                        <a:chOff x="0" y="0"/>
                        <a:chExt cx="5486400" cy="542686"/>
                      </a:xfrm>
                    </wpg:grpSpPr>
                    <pic:pic xmlns:pic="http://schemas.openxmlformats.org/drawingml/2006/picture">
                      <pic:nvPicPr>
                        <pic:cNvPr id="13066" name="Picture 13066"/>
                        <pic:cNvPicPr/>
                      </pic:nvPicPr>
                      <pic:blipFill>
                        <a:blip r:embed="rId1"/>
                        <a:stretch>
                          <a:fillRect/>
                        </a:stretch>
                      </pic:blipFill>
                      <pic:spPr>
                        <a:xfrm>
                          <a:off x="0" y="26297"/>
                          <a:ext cx="1619961" cy="442374"/>
                        </a:xfrm>
                        <a:prstGeom prst="rect">
                          <a:avLst/>
                        </a:prstGeom>
                      </pic:spPr>
                    </pic:pic>
                    <pic:pic xmlns:pic="http://schemas.openxmlformats.org/drawingml/2006/picture">
                      <pic:nvPicPr>
                        <pic:cNvPr id="13068" name="Picture 13068"/>
                        <pic:cNvPicPr/>
                      </pic:nvPicPr>
                      <pic:blipFill>
                        <a:blip r:embed="rId2"/>
                        <a:stretch>
                          <a:fillRect/>
                        </a:stretch>
                      </pic:blipFill>
                      <pic:spPr>
                        <a:xfrm>
                          <a:off x="3866401" y="0"/>
                          <a:ext cx="1619926" cy="468671"/>
                        </a:xfrm>
                        <a:prstGeom prst="rect">
                          <a:avLst/>
                        </a:prstGeom>
                      </pic:spPr>
                    </pic:pic>
                    <wps:wsp>
                      <wps:cNvPr id="14485" name="Shape 14485"/>
                      <wps:cNvSpPr/>
                      <wps:spPr>
                        <a:xfrm>
                          <a:off x="0" y="523712"/>
                          <a:ext cx="5486400" cy="18974"/>
                        </a:xfrm>
                        <a:custGeom>
                          <a:avLst/>
                          <a:gdLst/>
                          <a:ahLst/>
                          <a:cxnLst/>
                          <a:rect l="0" t="0" r="0" b="0"/>
                          <a:pathLst>
                            <a:path w="5486400" h="18974">
                              <a:moveTo>
                                <a:pt x="0" y="0"/>
                              </a:moveTo>
                              <a:lnTo>
                                <a:pt x="5486400" y="0"/>
                              </a:lnTo>
                              <a:lnTo>
                                <a:pt x="5486400" y="18974"/>
                              </a:lnTo>
                              <a:lnTo>
                                <a:pt x="0" y="18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881FCA" id="Group 13065" o:spid="_x0000_s1026" style="position:absolute;margin-left:108pt;margin-top:24.85pt;width:6in;height:42.75pt;z-index:251655168;mso-position-horizontal-relative:page;mso-position-vertical-relative:page" coordsize="54864,54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ZscOkutWsvQAKxON4MCMSCoatQIvgNiB5ZFHVgVXAC2hhp65agdeArQCuFEb&#10;wBKoub0Cq0zdCHmAQJHX6dYJx2u7+pXIJ5Hgvd83Ofz/4UWeVIY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P4ve3AgAAAAAADk/9oI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tqlT1cA&#10;ABj6SURBVK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0B8cEAAAACIPW&#10;P7Utv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066" o:spid="_x0000_s1027" type="#_x0000_t75" style="position:absolute;top:262;width:16199;height:4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">
                <v:imagedata r:id="rId3" o:title=""/>
              </v:shape>
              <v:shape id="Picture 13068" o:spid="_x0000_s1028" type="#_x0000_t75" style="position:absolute;left:38664;width:16199;height:4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">
                <v:imagedata r:id="rId4" o:title=""/>
              </v:shape>
              <v:shape id="Shape 14485" o:spid="_x0000_s1029" style="position:absolute;top:5237;width:54864;height:189;visibility:visible;mso-wrap-style:square;v-text-anchor:top" coordsize="5486400,18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" path="m,l5486400,r,18974l,18974,,e" fillcolor="black" stroked="f" strokeweight="0">
                <v:stroke miterlimit="83231f" joinstyle="miter"/>
                <v:path arrowok="t" textboxrect="0,0,5486400,18974"/>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CBB280" w14:textId="77777777" w:rsidR="00C96B23" w:rsidRDefault="00F820E1">
    <w:pPr>
      <w:pStyle w:val="Header"/>
    </w:pPr>
    <w:r>
      <w:rPr>
        <w:noProof/>
        <w:sz w:val="22"/>
      </w:rPr>
      <mc:AlternateContent>
        <mc:Choice Requires="wpg">
          <w:drawing>
            <wp:anchor distT="0" distB="0" distL="114300" distR="114300" simplePos="0" relativeHeight="251677696" behindDoc="0" locked="0" layoutInCell="1" allowOverlap="1" wp14:anchorId="1B58BC50" wp14:editId="363D1AE3">
              <wp:simplePos x="0" y="0"/>
              <wp:positionH relativeFrom="page">
                <wp:posOffset>1371527</wp:posOffset>
              </wp:positionH>
              <wp:positionV relativeFrom="page">
                <wp:posOffset>390525</wp:posOffset>
              </wp:positionV>
              <wp:extent cx="5486400" cy="542686"/>
              <wp:effectExtent l="0" t="0" r="0" b="0"/>
              <wp:wrapSquare wrapText="bothSides"/>
              <wp:docPr id="199820769" name="Group 199820769"/>
              <wp:cNvGraphicFramePr/>
              <a:graphic xmlns:a="http://schemas.openxmlformats.org/drawingml/2006/main">
                <a:graphicData uri="http://schemas.microsoft.com/office/word/2010/wordprocessingGroup">
                  <wpg:wgp>
                    <wpg:cNvGrpSpPr/>
                    <wpg:grpSpPr>
                      <a:xfrm>
                        <a:off x="0" y="0"/>
                        <a:ext cx="5486400" cy="542686"/>
                        <a:chOff x="0" y="0"/>
                        <a:chExt cx="5486400" cy="542686"/>
                      </a:xfrm>
                    </wpg:grpSpPr>
                    <pic:pic xmlns:pic="http://schemas.openxmlformats.org/drawingml/2006/picture">
                      <pic:nvPicPr>
                        <pic:cNvPr id="1788413266" name="Picture 1788413266"/>
                        <pic:cNvPicPr/>
                      </pic:nvPicPr>
                      <pic:blipFill>
                        <a:blip r:embed="rId1"/>
                        <a:stretch>
                          <a:fillRect/>
                        </a:stretch>
                      </pic:blipFill>
                      <pic:spPr>
                        <a:xfrm>
                          <a:off x="0" y="26297"/>
                          <a:ext cx="1619961" cy="442374"/>
                        </a:xfrm>
                        <a:prstGeom prst="rect">
                          <a:avLst/>
                        </a:prstGeom>
                      </pic:spPr>
                    </pic:pic>
                    <pic:pic xmlns:pic="http://schemas.openxmlformats.org/drawingml/2006/picture">
                      <pic:nvPicPr>
                        <pic:cNvPr id="1442945663" name="Picture 1442945663"/>
                        <pic:cNvPicPr/>
                      </pic:nvPicPr>
                      <pic:blipFill>
                        <a:blip r:embed="rId2"/>
                        <a:stretch>
                          <a:fillRect/>
                        </a:stretch>
                      </pic:blipFill>
                      <pic:spPr>
                        <a:xfrm>
                          <a:off x="3866401" y="0"/>
                          <a:ext cx="1619926" cy="468671"/>
                        </a:xfrm>
                        <a:prstGeom prst="rect">
                          <a:avLst/>
                        </a:prstGeom>
                      </pic:spPr>
                    </pic:pic>
                    <wps:wsp>
                      <wps:cNvPr id="644210506" name="Shape 14485"/>
                      <wps:cNvSpPr/>
                      <wps:spPr>
                        <a:xfrm>
                          <a:off x="0" y="523712"/>
                          <a:ext cx="5486400" cy="18974"/>
                        </a:xfrm>
                        <a:custGeom>
                          <a:avLst/>
                          <a:gdLst/>
                          <a:ahLst/>
                          <a:cxnLst/>
                          <a:rect l="0" t="0" r="0" b="0"/>
                          <a:pathLst>
                            <a:path w="5486400" h="18974">
                              <a:moveTo>
                                <a:pt x="0" y="0"/>
                              </a:moveTo>
                              <a:lnTo>
                                <a:pt x="5486400" y="0"/>
                              </a:lnTo>
                              <a:lnTo>
                                <a:pt x="5486400" y="18974"/>
                              </a:lnTo>
                              <a:lnTo>
                                <a:pt x="0" y="18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4AF82D" id="Group 199820769" o:spid="_x0000_s1026" style="position:absolute;margin-left:108pt;margin-top:30.75pt;width:6in;height:42.75pt;z-index:251677696;mso-position-horizontal-relative:page;mso-position-vertical-relative:page" coordsize="54864,54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ZscOkutWsvQAKxON4MCMSCoatQIvgNiB5ZFHVgVXAC2hhp65&#10;agdeArQCuFEbwBKoub0Cq0zdCHmAQJHX6dYJx2u7+pXIJ5Hgvd83Ofz/4UWeVIY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4ve3AgAAAAAADk&#10;/9oI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tqlT1cAABj6SURBVK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0&#10;B8cEAAAACIPWP7Utv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8413266" o:spid="_x0000_s1027" type="#_x0000_t75" style="position:absolute;top:262;width:16199;height:4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">
                <v:imagedata r:id="rId3" o:title=""/>
              </v:shape>
              <v:shape id="Picture 1442945663" o:spid="_x0000_s1028" type="#_x0000_t75" style="position:absolute;left:38664;width:16199;height:4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">
                <v:imagedata r:id="rId4" o:title=""/>
              </v:shape>
              <v:shape id="Shape 14485" o:spid="_x0000_s1029" style="position:absolute;top:5237;width:54864;height:189;visibility:visible;mso-wrap-style:square;v-text-anchor:top" coordsize="5486400,18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" path="m,l5486400,r,18974l,18974,,e" fillcolor="black" stroked="f" strokeweight="0">
                <v:stroke miterlimit="83231f" joinstyle="miter"/>
                <v:path arrowok="t" textboxrect="0,0,5486400,18974"/>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152D36" w14:textId="77777777" w:rsidR="00C96B23" w:rsidRDefault="00741487">
    <w:pPr>
      <w:pStyle w:val="Header"/>
    </w:pPr>
    <w:r>
      <w:rPr>
        <w:noProof/>
        <w:sz w:val="22"/>
      </w:rPr>
      <mc:AlternateContent>
        <mc:Choice Requires="wpg">
          <w:drawing>
            <wp:anchor distT="0" distB="0" distL="114300" distR="114300" simplePos="0" relativeHeight="251683840" behindDoc="0" locked="0" layoutInCell="1" allowOverlap="1" wp14:anchorId="613D376D" wp14:editId="04843CF3">
              <wp:simplePos x="0" y="0"/>
              <wp:positionH relativeFrom="page">
                <wp:posOffset>1371600</wp:posOffset>
              </wp:positionH>
              <wp:positionV relativeFrom="page">
                <wp:posOffset>390525</wp:posOffset>
              </wp:positionV>
              <wp:extent cx="5486400" cy="542686"/>
              <wp:effectExtent l="0" t="0" r="0" b="0"/>
              <wp:wrapSquare wrapText="bothSides"/>
              <wp:docPr id="339333886" name="Group 339333886"/>
              <wp:cNvGraphicFramePr/>
              <a:graphic xmlns:a="http://schemas.openxmlformats.org/drawingml/2006/main">
                <a:graphicData uri="http://schemas.microsoft.com/office/word/2010/wordprocessingGroup">
                  <wpg:wgp>
                    <wpg:cNvGrpSpPr/>
                    <wpg:grpSpPr>
                      <a:xfrm>
                        <a:off x="0" y="0"/>
                        <a:ext cx="5486400" cy="542686"/>
                        <a:chOff x="0" y="0"/>
                        <a:chExt cx="5486400" cy="542686"/>
                      </a:xfrm>
                    </wpg:grpSpPr>
                    <pic:pic xmlns:pic="http://schemas.openxmlformats.org/drawingml/2006/picture">
                      <pic:nvPicPr>
                        <pic:cNvPr id="1698857489" name="Picture 1698857489"/>
                        <pic:cNvPicPr/>
                      </pic:nvPicPr>
                      <pic:blipFill>
                        <a:blip r:embed="rId1"/>
                        <a:stretch>
                          <a:fillRect/>
                        </a:stretch>
                      </pic:blipFill>
                      <pic:spPr>
                        <a:xfrm>
                          <a:off x="0" y="26297"/>
                          <a:ext cx="1619961" cy="442374"/>
                        </a:xfrm>
                        <a:prstGeom prst="rect">
                          <a:avLst/>
                        </a:prstGeom>
                      </pic:spPr>
                    </pic:pic>
                    <pic:pic xmlns:pic="http://schemas.openxmlformats.org/drawingml/2006/picture">
                      <pic:nvPicPr>
                        <pic:cNvPr id="1503287964" name="Picture 1503287964"/>
                        <pic:cNvPicPr/>
                      </pic:nvPicPr>
                      <pic:blipFill>
                        <a:blip r:embed="rId2"/>
                        <a:stretch>
                          <a:fillRect/>
                        </a:stretch>
                      </pic:blipFill>
                      <pic:spPr>
                        <a:xfrm>
                          <a:off x="3866401" y="0"/>
                          <a:ext cx="1619926" cy="468671"/>
                        </a:xfrm>
                        <a:prstGeom prst="rect">
                          <a:avLst/>
                        </a:prstGeom>
                      </pic:spPr>
                    </pic:pic>
                    <wps:wsp>
                      <wps:cNvPr id="1052793062" name="Shape 14485"/>
                      <wps:cNvSpPr/>
                      <wps:spPr>
                        <a:xfrm>
                          <a:off x="0" y="523712"/>
                          <a:ext cx="5486400" cy="18974"/>
                        </a:xfrm>
                        <a:custGeom>
                          <a:avLst/>
                          <a:gdLst/>
                          <a:ahLst/>
                          <a:cxnLst/>
                          <a:rect l="0" t="0" r="0" b="0"/>
                          <a:pathLst>
                            <a:path w="5486400" h="18974">
                              <a:moveTo>
                                <a:pt x="0" y="0"/>
                              </a:moveTo>
                              <a:lnTo>
                                <a:pt x="5486400" y="0"/>
                              </a:lnTo>
                              <a:lnTo>
                                <a:pt x="5486400" y="18974"/>
                              </a:lnTo>
                              <a:lnTo>
                                <a:pt x="0" y="18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A5824F" id="Group 339333886" o:spid="_x0000_s1026" style="position:absolute;margin-left:108pt;margin-top:30.75pt;width:6in;height:42.75pt;z-index:251683840;mso-position-horizontal-relative:page;mso-position-vertical-relative:page" coordsize="54864,54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bHDpLrVrL0ACsTjeDAjEgqGrUCL4DYgeWRR1YFVwAtoYae&#10;uWoHXgK0ArhRG8ASqLm9AqtM3Qh5gECR1+nWCcdru/qVyCeR4L3fNzn8/+FFnlS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L3twIAAAAAAA&#10;5P/aCK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rapU9XAAAY+klEQVS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tAfHBAAAAAiD1j+1Lb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98857489" o:spid="_x0000_s1027" type="#_x0000_t75" style="position:absolute;top:262;width:16199;height:4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">
                <v:imagedata r:id="rId3" o:title=""/>
              </v:shape>
              <v:shape id="Picture 1503287964" o:spid="_x0000_s1028" type="#_x0000_t75" style="position:absolute;left:38664;width:16199;height:4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">
                <v:imagedata r:id="rId4" o:title=""/>
              </v:shape>
              <v:shape id="Shape 14485" o:spid="_x0000_s1029" style="position:absolute;top:5237;width:54864;height:189;visibility:visible;mso-wrap-style:square;v-text-anchor:top" coordsize="5486400,18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" path="m,l5486400,r,18974l,18974,,e" fillcolor="black" stroked="f" strokeweight="0">
                <v:stroke miterlimit="83231f" joinstyle="miter"/>
                <v:path arrowok="t" textboxrect="0,0,5486400,18974"/>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EF0C78" w14:textId="77777777" w:rsidR="00A10995" w:rsidRDefault="00F820E1">
    <w:pPr>
      <w:pStyle w:val="Header"/>
    </w:pPr>
    <w:r>
      <w:rPr>
        <w:noProof/>
        <w:sz w:val="22"/>
      </w:rPr>
      <mc:AlternateContent>
        <mc:Choice Requires="wpg">
          <w:drawing>
            <wp:anchor distT="0" distB="0" distL="114300" distR="114300" simplePos="0" relativeHeight="251679744" behindDoc="0" locked="0" layoutInCell="1" allowOverlap="1" wp14:anchorId="6022DC6A" wp14:editId="346EB9CE">
              <wp:simplePos x="0" y="0"/>
              <wp:positionH relativeFrom="page">
                <wp:posOffset>1371527</wp:posOffset>
              </wp:positionH>
              <wp:positionV relativeFrom="page">
                <wp:posOffset>390525</wp:posOffset>
              </wp:positionV>
              <wp:extent cx="5486400" cy="542686"/>
              <wp:effectExtent l="0" t="0" r="0" b="0"/>
              <wp:wrapSquare wrapText="bothSides"/>
              <wp:docPr id="2033088705" name="Group 2033088705"/>
              <wp:cNvGraphicFramePr/>
              <a:graphic xmlns:a="http://schemas.openxmlformats.org/drawingml/2006/main">
                <a:graphicData uri="http://schemas.microsoft.com/office/word/2010/wordprocessingGroup">
                  <wpg:wgp>
                    <wpg:cNvGrpSpPr/>
                    <wpg:grpSpPr>
                      <a:xfrm>
                        <a:off x="0" y="0"/>
                        <a:ext cx="5486400" cy="542686"/>
                        <a:chOff x="0" y="0"/>
                        <a:chExt cx="5486400" cy="542686"/>
                      </a:xfrm>
                    </wpg:grpSpPr>
                    <pic:pic xmlns:pic="http://schemas.openxmlformats.org/drawingml/2006/picture">
                      <pic:nvPicPr>
                        <pic:cNvPr id="922723212" name="Picture 922723212"/>
                        <pic:cNvPicPr/>
                      </pic:nvPicPr>
                      <pic:blipFill>
                        <a:blip r:embed="rId1"/>
                        <a:stretch>
                          <a:fillRect/>
                        </a:stretch>
                      </pic:blipFill>
                      <pic:spPr>
                        <a:xfrm>
                          <a:off x="0" y="26297"/>
                          <a:ext cx="1619961" cy="442374"/>
                        </a:xfrm>
                        <a:prstGeom prst="rect">
                          <a:avLst/>
                        </a:prstGeom>
                      </pic:spPr>
                    </pic:pic>
                    <pic:pic xmlns:pic="http://schemas.openxmlformats.org/drawingml/2006/picture">
                      <pic:nvPicPr>
                        <pic:cNvPr id="395642843" name="Picture 395642843"/>
                        <pic:cNvPicPr/>
                      </pic:nvPicPr>
                      <pic:blipFill>
                        <a:blip r:embed="rId2"/>
                        <a:stretch>
                          <a:fillRect/>
                        </a:stretch>
                      </pic:blipFill>
                      <pic:spPr>
                        <a:xfrm>
                          <a:off x="3866401" y="0"/>
                          <a:ext cx="1619926" cy="468671"/>
                        </a:xfrm>
                        <a:prstGeom prst="rect">
                          <a:avLst/>
                        </a:prstGeom>
                      </pic:spPr>
                    </pic:pic>
                    <wps:wsp>
                      <wps:cNvPr id="846648426" name="Shape 14485"/>
                      <wps:cNvSpPr/>
                      <wps:spPr>
                        <a:xfrm>
                          <a:off x="0" y="523712"/>
                          <a:ext cx="5486400" cy="18974"/>
                        </a:xfrm>
                        <a:custGeom>
                          <a:avLst/>
                          <a:gdLst/>
                          <a:ahLst/>
                          <a:cxnLst/>
                          <a:rect l="0" t="0" r="0" b="0"/>
                          <a:pathLst>
                            <a:path w="5486400" h="18974">
                              <a:moveTo>
                                <a:pt x="0" y="0"/>
                              </a:moveTo>
                              <a:lnTo>
                                <a:pt x="5486400" y="0"/>
                              </a:lnTo>
                              <a:lnTo>
                                <a:pt x="5486400" y="18974"/>
                              </a:lnTo>
                              <a:lnTo>
                                <a:pt x="0" y="18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96DF09" id="Group 2033088705" o:spid="_x0000_s1026" style="position:absolute;margin-left:108pt;margin-top:30.75pt;width:6in;height:42.75pt;z-index:251679744;mso-position-horizontal-relative:page;mso-position-vertical-relative:page" coordsize="54864,54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mxw6S61ay9AArE43gwIxIKhq1Ai+A2IHlkUdWBVcALaGG&#10;nrlqB14CtAK4URvAEqi5vQKrTN0IeYBAkdfp1gnHa7v6lcgnkeC93zc5/P/hRZ5Uh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i97cCAAAAAA&#10;AOT/2gi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2qVPVwAAGPpJREFU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rQHxwQAAAAIg9Y/tS28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2723212" o:spid="_x0000_s1027" type="#_x0000_t75" style="position:absolute;top:262;width:16199;height:4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">
                <v:imagedata r:id="rId3" o:title=""/>
              </v:shape>
              <v:shape id="Picture 395642843" o:spid="_x0000_s1028" type="#_x0000_t75" style="position:absolute;left:38664;width:16199;height:4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">
                <v:imagedata r:id="rId4" o:title=""/>
              </v:shape>
              <v:shape id="Shape 14485" o:spid="_x0000_s1029" style="position:absolute;top:5237;width:54864;height:189;visibility:visible;mso-wrap-style:square;v-text-anchor:top" coordsize="5486400,18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" path="m,l5486400,r,18974l,18974,,e" fillcolor="black" stroked="f" strokeweight="0">
                <v:stroke miterlimit="83231f" joinstyle="miter"/>
                <v:path arrowok="t" textboxrect="0,0,5486400,18974"/>
              </v:shape>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E3E11C" w14:textId="77777777" w:rsidR="00A10995" w:rsidRDefault="00A1099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B483E8" w14:textId="77777777" w:rsidR="00A10995" w:rsidRDefault="00A1099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756F49" w14:textId="77777777" w:rsidR="00A10995" w:rsidRDefault="00F820E1">
    <w:pPr>
      <w:pStyle w:val="Header"/>
    </w:pPr>
    <w:r>
      <w:rPr>
        <w:noProof/>
        <w:sz w:val="22"/>
      </w:rPr>
      <mc:AlternateContent>
        <mc:Choice Requires="wpg">
          <w:drawing>
            <wp:anchor distT="0" distB="0" distL="114300" distR="114300" simplePos="0" relativeHeight="251681792" behindDoc="0" locked="0" layoutInCell="1" allowOverlap="1" wp14:anchorId="16DAF1E0" wp14:editId="687DD046">
              <wp:simplePos x="0" y="0"/>
              <wp:positionH relativeFrom="page">
                <wp:posOffset>1371600</wp:posOffset>
              </wp:positionH>
              <wp:positionV relativeFrom="page">
                <wp:posOffset>390525</wp:posOffset>
              </wp:positionV>
              <wp:extent cx="5486400" cy="542686"/>
              <wp:effectExtent l="0" t="0" r="0" b="0"/>
              <wp:wrapSquare wrapText="bothSides"/>
              <wp:docPr id="1683829345" name="Group 1683829345"/>
              <wp:cNvGraphicFramePr/>
              <a:graphic xmlns:a="http://schemas.openxmlformats.org/drawingml/2006/main">
                <a:graphicData uri="http://schemas.microsoft.com/office/word/2010/wordprocessingGroup">
                  <wpg:wgp>
                    <wpg:cNvGrpSpPr/>
                    <wpg:grpSpPr>
                      <a:xfrm>
                        <a:off x="0" y="0"/>
                        <a:ext cx="5486400" cy="542686"/>
                        <a:chOff x="0" y="0"/>
                        <a:chExt cx="5486400" cy="542686"/>
                      </a:xfrm>
                    </wpg:grpSpPr>
                    <pic:pic xmlns:pic="http://schemas.openxmlformats.org/drawingml/2006/picture">
                      <pic:nvPicPr>
                        <pic:cNvPr id="1370135930" name="Picture 1370135930"/>
                        <pic:cNvPicPr/>
                      </pic:nvPicPr>
                      <pic:blipFill>
                        <a:blip r:embed="rId1"/>
                        <a:stretch>
                          <a:fillRect/>
                        </a:stretch>
                      </pic:blipFill>
                      <pic:spPr>
                        <a:xfrm>
                          <a:off x="0" y="26297"/>
                          <a:ext cx="1619961" cy="442374"/>
                        </a:xfrm>
                        <a:prstGeom prst="rect">
                          <a:avLst/>
                        </a:prstGeom>
                      </pic:spPr>
                    </pic:pic>
                    <pic:pic xmlns:pic="http://schemas.openxmlformats.org/drawingml/2006/picture">
                      <pic:nvPicPr>
                        <pic:cNvPr id="1456073471" name="Picture 1456073471"/>
                        <pic:cNvPicPr/>
                      </pic:nvPicPr>
                      <pic:blipFill>
                        <a:blip r:embed="rId2"/>
                        <a:stretch>
                          <a:fillRect/>
                        </a:stretch>
                      </pic:blipFill>
                      <pic:spPr>
                        <a:xfrm>
                          <a:off x="3866401" y="0"/>
                          <a:ext cx="1619926" cy="468671"/>
                        </a:xfrm>
                        <a:prstGeom prst="rect">
                          <a:avLst/>
                        </a:prstGeom>
                      </pic:spPr>
                    </pic:pic>
                    <wps:wsp>
                      <wps:cNvPr id="45367880" name="Shape 14485"/>
                      <wps:cNvSpPr/>
                      <wps:spPr>
                        <a:xfrm>
                          <a:off x="0" y="523712"/>
                          <a:ext cx="5486400" cy="18974"/>
                        </a:xfrm>
                        <a:custGeom>
                          <a:avLst/>
                          <a:gdLst/>
                          <a:ahLst/>
                          <a:cxnLst/>
                          <a:rect l="0" t="0" r="0" b="0"/>
                          <a:pathLst>
                            <a:path w="5486400" h="18974">
                              <a:moveTo>
                                <a:pt x="0" y="0"/>
                              </a:moveTo>
                              <a:lnTo>
                                <a:pt x="5486400" y="0"/>
                              </a:lnTo>
                              <a:lnTo>
                                <a:pt x="5486400" y="18974"/>
                              </a:lnTo>
                              <a:lnTo>
                                <a:pt x="0" y="18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197311" id="Group 1683829345" o:spid="_x0000_s1026" style="position:absolute;margin-left:108pt;margin-top:30.75pt;width:6in;height:42.75pt;z-index:251681792;mso-position-horizontal-relative:page;mso-position-vertical-relative:page" coordsize="54864,54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mxw6S61ay9AArE43gwIxIKhq1Ai+A2IHlkUdWBVcALaGGnrlq&#10;B14CtAK4URvAEqi5vQKrTN0IeYBAkdfp1gnHa7v6lcgnkeC93zc5/P/hRZ5Uh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i97cCAAAAAAAOT/&#10;2gi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2qVPVwAAGPpJREFU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rQH&#10;xwQAAAAIg9Y/tS28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70135930" o:spid="_x0000_s1027" type="#_x0000_t75" style="position:absolute;top:262;width:16199;height:4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">
                <v:imagedata r:id="rId3" o:title=""/>
              </v:shape>
              <v:shape id="Picture 1456073471" o:spid="_x0000_s1028" type="#_x0000_t75" style="position:absolute;left:38664;width:16199;height:4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">
                <v:imagedata r:id="rId4" o:title=""/>
              </v:shape>
              <v:shape id="Shape 14485" o:spid="_x0000_s1029" style="position:absolute;top:5237;width:54864;height:189;visibility:visible;mso-wrap-style:square;v-text-anchor:top" coordsize="5486400,18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" path="m,l5486400,r,18974l,18974,,e" fillcolor="black" stroked="f" strokeweight="0">
                <v:stroke miterlimit="83231f" joinstyle="miter"/>
                <v:path arrowok="t" textboxrect="0,0,5486400,18974"/>
              </v:shape>
              <w10:wrap type="square" anchorx="page" anchory="page"/>
            </v:group>
          </w:pict>
        </mc:Fallback>
      </mc:AlternateContent>
    </w:r>
    <w:r w:rsidR="004A4FE2">
      <w:rPr>
        <w:noProof/>
        <w:sz w:val="2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FCFEDD" w14:textId="77777777" w:rsidR="00A10995" w:rsidRDefault="00A1099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88701443"/>
      <w:docPartObj>
        <w:docPartGallery w:val="Page Numbers (Top of Page)"/>
        <w:docPartUnique/>
      </w:docPartObj>
    </w:sdtPr>
    <w:sdtEndPr>
      <w:rPr>
        <w:noProof/>
      </w:rPr>
    </w:sdtEndPr>
    <w:sdtContent>
      <w:p w14:paraId="50EFA9DB" w14:textId="77777777" w:rsidR="00A10995" w:rsidRDefault="00A10995" w:rsidP="00A10995">
        <w:pPr>
          <w:pStyle w:val="Header"/>
          <w:jc w:val="left"/>
        </w:pPr>
        <w:r>
          <w:fldChar w:fldCharType="begin"/>
        </w:r>
        <w:r>
          <w:instrText xml:space="preserve"> PAGE   \* MERGEFORMAT </w:instrText>
        </w:r>
        <w:r>
          <w:fldChar w:fldCharType="separate"/>
        </w:r>
        <w:r>
          <w:rPr>
            <w:noProof/>
          </w:rPr>
          <w:t>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4313271"/>
      <w:docPartObj>
        <w:docPartGallery w:val="Page Numbers (Top of Page)"/>
        <w:docPartUnique/>
      </w:docPartObj>
    </w:sdtPr>
    <w:sdtEndPr>
      <w:rPr>
        <w:noProof/>
      </w:rPr>
    </w:sdtEndPr>
    <w:sdtContent>
      <w:p w14:paraId="56A0F83B" w14:textId="77777777" w:rsidR="00C96B23" w:rsidRDefault="00F820E1" w:rsidP="004A4FE2">
        <w:pPr>
          <w:pStyle w:val="Header"/>
        </w:pPr>
        <w:r>
          <w:rPr>
            <w:noProof/>
          </w:rPr>
          <mc:AlternateContent>
            <mc:Choice Requires="wps">
              <w:drawing>
                <wp:anchor distT="0" distB="0" distL="114300" distR="114300" simplePos="0" relativeHeight="251673600" behindDoc="0" locked="0" layoutInCell="1" allowOverlap="1" wp14:anchorId="3DAC0C95" wp14:editId="0C6B9356">
                  <wp:simplePos x="0" y="0"/>
                  <wp:positionH relativeFrom="column">
                    <wp:posOffset>635</wp:posOffset>
                  </wp:positionH>
                  <wp:positionV relativeFrom="paragraph">
                    <wp:posOffset>618490</wp:posOffset>
                  </wp:positionV>
                  <wp:extent cx="5486400" cy="18974"/>
                  <wp:effectExtent l="0" t="0" r="0" b="0"/>
                  <wp:wrapSquare wrapText="bothSides"/>
                  <wp:docPr id="205393732" name="Shape 14485"/>
                  <wp:cNvGraphicFramePr/>
                  <a:graphic xmlns:a="http://schemas.openxmlformats.org/drawingml/2006/main">
                    <a:graphicData uri="http://schemas.microsoft.com/office/word/2010/wordprocessingShape">
                      <wps:wsp>
                        <wps:cNvSpPr/>
                        <wps:spPr>
                          <a:xfrm>
                            <a:off x="0" y="0"/>
                            <a:ext cx="5486400" cy="18974"/>
                          </a:xfrm>
                          <a:custGeom>
                            <a:avLst/>
                            <a:gdLst/>
                            <a:ahLst/>
                            <a:cxnLst/>
                            <a:rect l="0" t="0" r="0" b="0"/>
                            <a:pathLst>
                              <a:path w="5486400" h="18974">
                                <a:moveTo>
                                  <a:pt x="0" y="0"/>
                                </a:moveTo>
                                <a:lnTo>
                                  <a:pt x="5486400" y="0"/>
                                </a:lnTo>
                                <a:lnTo>
                                  <a:pt x="5486400" y="18974"/>
                                </a:lnTo>
                                <a:lnTo>
                                  <a:pt x="0" y="18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7A5028B7" id="Shape 14485" o:spid="_x0000_s1026" style="position:absolute;margin-left:.05pt;margin-top:48.7pt;width:6in;height:1.5pt;z-index:251673600;visibility:visible;mso-wrap-style:square;mso-wrap-distance-left:9pt;mso-wrap-distance-top:0;mso-wrap-distance-right:9pt;mso-wrap-distance-bottom:0;mso-position-horizontal:absolute;mso-position-horizontal-relative:text;mso-position-vertical:absolute;mso-position-vertical-relative:text;v-text-anchor:top" coordsize="5486400,18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" path="m,l5486400,r,18974l,18974,,e" fillcolor="black" stroked="f" strokeweight="0">
                  <v:stroke miterlimit="83231f" joinstyle="miter"/>
                  <v:path arrowok="t" textboxrect="0,0,5486400,18974"/>
                  <w10:wrap type="square"/>
                </v:shape>
              </w:pict>
            </mc:Fallback>
          </mc:AlternateContent>
        </w:r>
        <w:r>
          <w:rPr>
            <w:noProof/>
          </w:rPr>
          <mc:AlternateContent>
            <mc:Choice Requires="wpg">
              <w:drawing>
                <wp:anchor distT="0" distB="0" distL="114300" distR="114300" simplePos="0" relativeHeight="251672576" behindDoc="0" locked="0" layoutInCell="1" allowOverlap="1" wp14:anchorId="1600109A" wp14:editId="1B89ACEE">
                  <wp:simplePos x="0" y="0"/>
                  <wp:positionH relativeFrom="column">
                    <wp:posOffset>0</wp:posOffset>
                  </wp:positionH>
                  <wp:positionV relativeFrom="paragraph">
                    <wp:posOffset>-57150</wp:posOffset>
                  </wp:positionV>
                  <wp:extent cx="5487035" cy="470535"/>
                  <wp:effectExtent l="0" t="0" r="0" b="0"/>
                  <wp:wrapSquare wrapText="bothSides"/>
                  <wp:docPr id="1057478751" name="Group 1"/>
                  <wp:cNvGraphicFramePr/>
                  <a:graphic xmlns:a="http://schemas.openxmlformats.org/drawingml/2006/main">
                    <a:graphicData uri="http://schemas.microsoft.com/office/word/2010/wordprocessingGroup">
                      <wpg:wgp>
                        <wpg:cNvGrpSpPr/>
                        <wpg:grpSpPr>
                          <a:xfrm>
                            <a:off x="0" y="0"/>
                            <a:ext cx="5487035" cy="470535"/>
                            <a:chOff x="0" y="0"/>
                            <a:chExt cx="5487035" cy="470535"/>
                          </a:xfrm>
                        </wpg:grpSpPr>
                        <pic:pic xmlns:pic="http://schemas.openxmlformats.org/drawingml/2006/picture">
                          <pic:nvPicPr>
                            <pic:cNvPr id="1245378512" name="Picture 591527285"/>
                            <pic:cNvPicPr/>
                          </pic:nvPicPr>
                          <pic:blipFill>
                            <a:blip r:embed="rId1"/>
                            <a:stretch>
                              <a:fillRect/>
                            </a:stretch>
                          </pic:blipFill>
                          <pic:spPr>
                            <a:xfrm>
                              <a:off x="0" y="28575"/>
                              <a:ext cx="1619885" cy="441960"/>
                            </a:xfrm>
                            <a:prstGeom prst="rect">
                              <a:avLst/>
                            </a:prstGeom>
                          </pic:spPr>
                        </pic:pic>
                        <pic:pic xmlns:pic="http://schemas.openxmlformats.org/drawingml/2006/picture">
                          <pic:nvPicPr>
                            <pic:cNvPr id="736565604" name="Picture 430997124"/>
                            <pic:cNvPicPr/>
                          </pic:nvPicPr>
                          <pic:blipFill>
                            <a:blip r:embed="rId2"/>
                            <a:stretch>
                              <a:fillRect/>
                            </a:stretch>
                          </pic:blipFill>
                          <pic:spPr>
                            <a:xfrm>
                              <a:off x="3867150" y="0"/>
                              <a:ext cx="1619885" cy="468630"/>
                            </a:xfrm>
                            <a:prstGeom prst="rect">
                              <a:avLst/>
                            </a:prstGeom>
                          </pic:spPr>
                        </pic:pic>
                      </wpg:wgp>
                    </a:graphicData>
                  </a:graphic>
                </wp:anchor>
              </w:drawing>
            </mc:Choice>
            <mc:Fallback>
              <w:pict>
                <v:group w14:anchorId="51D89FF3" id="Group 1" o:spid="_x0000_s1026" style="position:absolute;margin-left:0;margin-top:-4.5pt;width:432.05pt;height:37.05pt;z-index:251672576" coordsize="54870,4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ZscOkutWsvQAKxON4MCMSCoatQIvgNiB5ZFHVgVXAC2hhp65agdeArQCuFEbwBKoub0Cq0zd&#10;CHmAQJHX6dYJx2u7+pXIJ5Hgvd83Ofz/4UWeVIY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4ve3AgAAAAAADk/9oI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tqlT1cAABj6SURBVK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0B8cEAAAACIPWP7Utv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&#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1527285" o:spid="_x0000_s1027" type="#_x0000_t75" style="position:absolute;top:285;width:16198;height:4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">
                    <v:imagedata r:id="rId3" o:title=""/>
                  </v:shape>
                  <v:shape id="Picture 430997124" o:spid="_x0000_s1028" type="#_x0000_t75" style="position:absolute;left:38671;width:16199;height:4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">
                    <v:imagedata r:id="rId4" o:title=""/>
                  </v:shape>
                  <w10:wrap type="square"/>
                </v:group>
              </w:pict>
            </mc:Fallback>
          </mc:AlternateContent>
        </w:r>
        <w:r w:rsidR="00C96B23">
          <w:fldChar w:fldCharType="begin"/>
        </w:r>
        <w:r w:rsidR="00C96B23">
          <w:instrText xml:space="preserve"> PAGE   \* MERGEFORMAT </w:instrText>
        </w:r>
        <w:r w:rsidR="00C96B23">
          <w:fldChar w:fldCharType="separate"/>
        </w:r>
        <w:r w:rsidR="00C96B23">
          <w:rPr>
            <w:noProof/>
          </w:rPr>
          <w:t>10</w:t>
        </w:r>
        <w:r w:rsidR="00C96B23">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88970484"/>
      <w:docPartObj>
        <w:docPartGallery w:val="Page Numbers (Top of Page)"/>
        <w:docPartUnique/>
      </w:docPartObj>
    </w:sdtPr>
    <w:sdtEndPr>
      <w:rPr>
        <w:noProof/>
      </w:rPr>
    </w:sdtEndPr>
    <w:sdtContent>
      <w:p w14:paraId="04F2E7FC" w14:textId="77777777" w:rsidR="00A10995" w:rsidRDefault="00A10995" w:rsidP="00A10995">
        <w:pPr>
          <w:pStyle w:val="Header"/>
          <w:jc w:val="left"/>
        </w:pPr>
        <w:r>
          <w:fldChar w:fldCharType="begin"/>
        </w:r>
        <w:r>
          <w:instrText xml:space="preserve"> PAGE   \* MERGEFORMAT </w:instrText>
        </w:r>
        <w:r>
          <w:fldChar w:fldCharType="separate"/>
        </w:r>
        <w:r>
          <w:rPr>
            <w:noProof/>
          </w:rPr>
          <w:t>2</w:t>
        </w:r>
        <w:r>
          <w:rPr>
            <w:noProof/>
          </w:rPr>
          <w:fldChar w:fldCharType="end"/>
        </w:r>
      </w:p>
    </w:sdtContent>
  </w:sdt>
  <w:p w14:paraId="75BA5907" w14:textId="77777777" w:rsidR="00C96B23" w:rsidRDefault="00C96B2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5027791"/>
      <w:docPartObj>
        <w:docPartGallery w:val="Page Numbers (Top of Page)"/>
        <w:docPartUnique/>
      </w:docPartObj>
    </w:sdtPr>
    <w:sdtEndPr>
      <w:rPr>
        <w:noProof/>
      </w:rPr>
    </w:sdtEndPr>
    <w:sdtContent>
      <w:p w14:paraId="6F024EDA" w14:textId="77777777" w:rsidR="00C96B23" w:rsidRPr="00FD3CE7" w:rsidRDefault="00FD3CE7" w:rsidP="00FD3CE7">
        <w:pPr>
          <w:pStyle w:val="Header"/>
        </w:pPr>
        <w:r>
          <w:rPr>
            <w:noProof/>
          </w:rPr>
          <mc:AlternateContent>
            <mc:Choice Requires="wps">
              <w:drawing>
                <wp:anchor distT="0" distB="0" distL="114300" distR="114300" simplePos="0" relativeHeight="251689984" behindDoc="0" locked="0" layoutInCell="1" allowOverlap="1" wp14:anchorId="0BBBD6CB" wp14:editId="402BE34B">
                  <wp:simplePos x="0" y="0"/>
                  <wp:positionH relativeFrom="column">
                    <wp:posOffset>635</wp:posOffset>
                  </wp:positionH>
                  <wp:positionV relativeFrom="paragraph">
                    <wp:posOffset>618490</wp:posOffset>
                  </wp:positionV>
                  <wp:extent cx="5486400" cy="18974"/>
                  <wp:effectExtent l="0" t="0" r="0" b="0"/>
                  <wp:wrapSquare wrapText="bothSides"/>
                  <wp:docPr id="2013318142" name="Shape 14485"/>
                  <wp:cNvGraphicFramePr/>
                  <a:graphic xmlns:a="http://schemas.openxmlformats.org/drawingml/2006/main">
                    <a:graphicData uri="http://schemas.microsoft.com/office/word/2010/wordprocessingShape">
                      <wps:wsp>
                        <wps:cNvSpPr/>
                        <wps:spPr>
                          <a:xfrm>
                            <a:off x="0" y="0"/>
                            <a:ext cx="5486400" cy="18974"/>
                          </a:xfrm>
                          <a:custGeom>
                            <a:avLst/>
                            <a:gdLst/>
                            <a:ahLst/>
                            <a:cxnLst/>
                            <a:rect l="0" t="0" r="0" b="0"/>
                            <a:pathLst>
                              <a:path w="5486400" h="18974">
                                <a:moveTo>
                                  <a:pt x="0" y="0"/>
                                </a:moveTo>
                                <a:lnTo>
                                  <a:pt x="5486400" y="0"/>
                                </a:lnTo>
                                <a:lnTo>
                                  <a:pt x="5486400" y="18974"/>
                                </a:lnTo>
                                <a:lnTo>
                                  <a:pt x="0" y="18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0CF26960" id="Shape 14485" o:spid="_x0000_s1026" style="position:absolute;margin-left:.05pt;margin-top:48.7pt;width:6in;height:1.5pt;z-index:251689984;visibility:visible;mso-wrap-style:square;mso-wrap-distance-left:9pt;mso-wrap-distance-top:0;mso-wrap-distance-right:9pt;mso-wrap-distance-bottom:0;mso-position-horizontal:absolute;mso-position-horizontal-relative:text;mso-position-vertical:absolute;mso-position-vertical-relative:text;v-text-anchor:top" coordsize="5486400,18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" path="m,l5486400,r,18974l,18974,,e" fillcolor="black" stroked="f" strokeweight="0">
                  <v:stroke miterlimit="83231f" joinstyle="miter"/>
                  <v:path arrowok="t" textboxrect="0,0,5486400,18974"/>
                  <w10:wrap type="square"/>
                </v:shape>
              </w:pict>
            </mc:Fallback>
          </mc:AlternateContent>
        </w:r>
        <w:r>
          <w:rPr>
            <w:noProof/>
          </w:rPr>
          <mc:AlternateContent>
            <mc:Choice Requires="wpg">
              <w:drawing>
                <wp:anchor distT="0" distB="0" distL="114300" distR="114300" simplePos="0" relativeHeight="251688960" behindDoc="0" locked="0" layoutInCell="1" allowOverlap="1" wp14:anchorId="6EBB7AE7" wp14:editId="2966D4C6">
                  <wp:simplePos x="0" y="0"/>
                  <wp:positionH relativeFrom="column">
                    <wp:posOffset>0</wp:posOffset>
                  </wp:positionH>
                  <wp:positionV relativeFrom="paragraph">
                    <wp:posOffset>-57150</wp:posOffset>
                  </wp:positionV>
                  <wp:extent cx="5487035" cy="470535"/>
                  <wp:effectExtent l="0" t="0" r="0" b="0"/>
                  <wp:wrapSquare wrapText="bothSides"/>
                  <wp:docPr id="825490091" name="Group 1"/>
                  <wp:cNvGraphicFramePr/>
                  <a:graphic xmlns:a="http://schemas.openxmlformats.org/drawingml/2006/main">
                    <a:graphicData uri="http://schemas.microsoft.com/office/word/2010/wordprocessingGroup">
                      <wpg:wgp>
                        <wpg:cNvGrpSpPr/>
                        <wpg:grpSpPr>
                          <a:xfrm>
                            <a:off x="0" y="0"/>
                            <a:ext cx="5487035" cy="470535"/>
                            <a:chOff x="0" y="0"/>
                            <a:chExt cx="5487035" cy="470535"/>
                          </a:xfrm>
                        </wpg:grpSpPr>
                        <pic:pic xmlns:pic="http://schemas.openxmlformats.org/drawingml/2006/picture">
                          <pic:nvPicPr>
                            <pic:cNvPr id="849510701" name="Picture 591527285"/>
                            <pic:cNvPicPr/>
                          </pic:nvPicPr>
                          <pic:blipFill>
                            <a:blip r:embed="rId1"/>
                            <a:stretch>
                              <a:fillRect/>
                            </a:stretch>
                          </pic:blipFill>
                          <pic:spPr>
                            <a:xfrm>
                              <a:off x="0" y="28575"/>
                              <a:ext cx="1619885" cy="441960"/>
                            </a:xfrm>
                            <a:prstGeom prst="rect">
                              <a:avLst/>
                            </a:prstGeom>
                          </pic:spPr>
                        </pic:pic>
                        <pic:pic xmlns:pic="http://schemas.openxmlformats.org/drawingml/2006/picture">
                          <pic:nvPicPr>
                            <pic:cNvPr id="1867025637" name="Picture 430997124"/>
                            <pic:cNvPicPr/>
                          </pic:nvPicPr>
                          <pic:blipFill>
                            <a:blip r:embed="rId2"/>
                            <a:stretch>
                              <a:fillRect/>
                            </a:stretch>
                          </pic:blipFill>
                          <pic:spPr>
                            <a:xfrm>
                              <a:off x="3867150" y="0"/>
                              <a:ext cx="1619885" cy="468630"/>
                            </a:xfrm>
                            <a:prstGeom prst="rect">
                              <a:avLst/>
                            </a:prstGeom>
                          </pic:spPr>
                        </pic:pic>
                      </wpg:wgp>
                    </a:graphicData>
                  </a:graphic>
                </wp:anchor>
              </w:drawing>
            </mc:Choice>
            <mc:Fallback>
              <w:pict>
                <v:group w14:anchorId="4D046038" id="Group 1" o:spid="_x0000_s1026" style="position:absolute;margin-left:0;margin-top:-4.5pt;width:432.05pt;height:37.05pt;z-index:251688960" coordsize="54870,4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bHDpLrVrL0ACsTjeDAjEgqGrUCL4DYgeWRR1YFVwAtoYaeuWoHXgK0ArhRG8ASqLm9AqtM&#10;3Qh5gECR1+nWCcdru/qVyCeR4L3fNzn8/+FFnlSG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L3twIAAAAAAA5P/aCK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rapU9XAAAY+klEQVS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tAfHBAAAAAiD1j+1Lb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1527285" o:spid="_x0000_s1027" type="#_x0000_t75" style="position:absolute;top:285;width:16198;height:4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">
                    <v:imagedata r:id="rId3" o:title=""/>
                  </v:shape>
                  <v:shape id="Picture 430997124" o:spid="_x0000_s1028" type="#_x0000_t75" style="position:absolute;left:38671;width:16199;height:4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">
                    <v:imagedata r:id="rId4" o:title=""/>
                  </v:shape>
                  <w10:wrap type="square"/>
                </v:group>
              </w:pict>
            </mc:Fallback>
          </mc:AlternateContent>
        </w:r>
        <w:r>
          <w:fldChar w:fldCharType="begin"/>
        </w:r>
        <w:r>
          <w:instrText xml:space="preserve"> PAGE   \* MERGEFORMAT </w:instrText>
        </w:r>
        <w:r>
          <w:fldChar w:fldCharType="separate"/>
        </w:r>
        <w:r>
          <w:t>14</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92262960"/>
      <w:docPartObj>
        <w:docPartGallery w:val="Page Numbers (Top of Page)"/>
        <w:docPartUnique/>
      </w:docPartObj>
    </w:sdtPr>
    <w:sdtEndPr>
      <w:rPr>
        <w:noProof/>
      </w:rPr>
    </w:sdtEndPr>
    <w:sdtContent>
      <w:p w14:paraId="4FD69F3F" w14:textId="77777777" w:rsidR="00C96B23" w:rsidRPr="00FD3CE7" w:rsidRDefault="00FD3CE7" w:rsidP="00FD3CE7">
        <w:pPr>
          <w:pStyle w:val="Header"/>
        </w:pPr>
        <w:r>
          <w:rPr>
            <w:noProof/>
          </w:rPr>
          <mc:AlternateContent>
            <mc:Choice Requires="wps">
              <w:drawing>
                <wp:anchor distT="0" distB="0" distL="114300" distR="114300" simplePos="0" relativeHeight="251686912" behindDoc="0" locked="0" layoutInCell="1" allowOverlap="1" wp14:anchorId="68FD7649" wp14:editId="5EAFBDDD">
                  <wp:simplePos x="0" y="0"/>
                  <wp:positionH relativeFrom="column">
                    <wp:posOffset>635</wp:posOffset>
                  </wp:positionH>
                  <wp:positionV relativeFrom="paragraph">
                    <wp:posOffset>618490</wp:posOffset>
                  </wp:positionV>
                  <wp:extent cx="5486400" cy="18974"/>
                  <wp:effectExtent l="0" t="0" r="0" b="0"/>
                  <wp:wrapSquare wrapText="bothSides"/>
                  <wp:docPr id="962770911" name="Shape 14485"/>
                  <wp:cNvGraphicFramePr/>
                  <a:graphic xmlns:a="http://schemas.openxmlformats.org/drawingml/2006/main">
                    <a:graphicData uri="http://schemas.microsoft.com/office/word/2010/wordprocessingShape">
                      <wps:wsp>
                        <wps:cNvSpPr/>
                        <wps:spPr>
                          <a:xfrm>
                            <a:off x="0" y="0"/>
                            <a:ext cx="5486400" cy="18974"/>
                          </a:xfrm>
                          <a:custGeom>
                            <a:avLst/>
                            <a:gdLst/>
                            <a:ahLst/>
                            <a:cxnLst/>
                            <a:rect l="0" t="0" r="0" b="0"/>
                            <a:pathLst>
                              <a:path w="5486400" h="18974">
                                <a:moveTo>
                                  <a:pt x="0" y="0"/>
                                </a:moveTo>
                                <a:lnTo>
                                  <a:pt x="5486400" y="0"/>
                                </a:lnTo>
                                <a:lnTo>
                                  <a:pt x="5486400" y="18974"/>
                                </a:lnTo>
                                <a:lnTo>
                                  <a:pt x="0" y="18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6090A876" id="Shape 14485" o:spid="_x0000_s1026" style="position:absolute;margin-left:.05pt;margin-top:48.7pt;width:6in;height:1.5pt;z-index:251686912;visibility:visible;mso-wrap-style:square;mso-wrap-distance-left:9pt;mso-wrap-distance-top:0;mso-wrap-distance-right:9pt;mso-wrap-distance-bottom:0;mso-position-horizontal:absolute;mso-position-horizontal-relative:text;mso-position-vertical:absolute;mso-position-vertical-relative:text;v-text-anchor:top" coordsize="5486400,18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" path="m,l5486400,r,18974l,18974,,e" fillcolor="black" stroked="f" strokeweight="0">
                  <v:stroke miterlimit="83231f" joinstyle="miter"/>
                  <v:path arrowok="t" textboxrect="0,0,5486400,18974"/>
                  <w10:wrap type="square"/>
                </v:shape>
              </w:pict>
            </mc:Fallback>
          </mc:AlternateContent>
        </w:r>
        <w:r>
          <w:rPr>
            <w:noProof/>
          </w:rPr>
          <mc:AlternateContent>
            <mc:Choice Requires="wpg">
              <w:drawing>
                <wp:anchor distT="0" distB="0" distL="114300" distR="114300" simplePos="0" relativeHeight="251685888" behindDoc="0" locked="0" layoutInCell="1" allowOverlap="1" wp14:anchorId="17139DFB" wp14:editId="66A05FBA">
                  <wp:simplePos x="0" y="0"/>
                  <wp:positionH relativeFrom="column">
                    <wp:posOffset>0</wp:posOffset>
                  </wp:positionH>
                  <wp:positionV relativeFrom="paragraph">
                    <wp:posOffset>-57150</wp:posOffset>
                  </wp:positionV>
                  <wp:extent cx="5487035" cy="470535"/>
                  <wp:effectExtent l="0" t="0" r="0" b="0"/>
                  <wp:wrapSquare wrapText="bothSides"/>
                  <wp:docPr id="204477984" name="Group 1"/>
                  <wp:cNvGraphicFramePr/>
                  <a:graphic xmlns:a="http://schemas.openxmlformats.org/drawingml/2006/main">
                    <a:graphicData uri="http://schemas.microsoft.com/office/word/2010/wordprocessingGroup">
                      <wpg:wgp>
                        <wpg:cNvGrpSpPr/>
                        <wpg:grpSpPr>
                          <a:xfrm>
                            <a:off x="0" y="0"/>
                            <a:ext cx="5487035" cy="470535"/>
                            <a:chOff x="0" y="0"/>
                            <a:chExt cx="5487035" cy="470535"/>
                          </a:xfrm>
                        </wpg:grpSpPr>
                        <pic:pic xmlns:pic="http://schemas.openxmlformats.org/drawingml/2006/picture">
                          <pic:nvPicPr>
                            <pic:cNvPr id="929755621" name="Picture 591527285"/>
                            <pic:cNvPicPr/>
                          </pic:nvPicPr>
                          <pic:blipFill>
                            <a:blip r:embed="rId1"/>
                            <a:stretch>
                              <a:fillRect/>
                            </a:stretch>
                          </pic:blipFill>
                          <pic:spPr>
                            <a:xfrm>
                              <a:off x="0" y="28575"/>
                              <a:ext cx="1619885" cy="441960"/>
                            </a:xfrm>
                            <a:prstGeom prst="rect">
                              <a:avLst/>
                            </a:prstGeom>
                          </pic:spPr>
                        </pic:pic>
                        <pic:pic xmlns:pic="http://schemas.openxmlformats.org/drawingml/2006/picture">
                          <pic:nvPicPr>
                            <pic:cNvPr id="706014763" name="Picture 430997124"/>
                            <pic:cNvPicPr/>
                          </pic:nvPicPr>
                          <pic:blipFill>
                            <a:blip r:embed="rId2"/>
                            <a:stretch>
                              <a:fillRect/>
                            </a:stretch>
                          </pic:blipFill>
                          <pic:spPr>
                            <a:xfrm>
                              <a:off x="3867150" y="0"/>
                              <a:ext cx="1619885" cy="468630"/>
                            </a:xfrm>
                            <a:prstGeom prst="rect">
                              <a:avLst/>
                            </a:prstGeom>
                          </pic:spPr>
                        </pic:pic>
                      </wpg:wgp>
                    </a:graphicData>
                  </a:graphic>
                </wp:anchor>
              </w:drawing>
            </mc:Choice>
            <mc:Fallback>
              <w:pict>
                <v:group w14:anchorId="178F7CB9" id="Group 1" o:spid="_x0000_s1026" style="position:absolute;margin-left:0;margin-top:-4.5pt;width:432.05pt;height:37.05pt;z-index:251685888" coordsize="54870,4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ZscOkutWsvQAKxON4MCMSCoatQIvgNiB5ZFHVgVXAC2hhp65agdeArQCuFEbwBKoub0Cq0zd&#10;CHmAQJHX6dYJx2u7+pXIJ5Hgvd83Ofz/4UWeVIY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4ve3AgAAAAAADk/9oI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tqlT1cAABj6SURBVK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0B8cEAAAACIPWP7Utv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&#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1527285" o:spid="_x0000_s1027" type="#_x0000_t75" style="position:absolute;top:285;width:16198;height:4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">
                    <v:imagedata r:id="rId3" o:title=""/>
                  </v:shape>
                  <v:shape id="Picture 430997124" o:spid="_x0000_s1028" type="#_x0000_t75" style="position:absolute;left:38671;width:16199;height:4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">
                    <v:imagedata r:id="rId4" o:title=""/>
                  </v:shape>
                  <w10:wrap type="square"/>
                </v:group>
              </w:pict>
            </mc:Fallback>
          </mc:AlternateContent>
        </w:r>
        <w:r>
          <w:fldChar w:fldCharType="begin"/>
        </w:r>
        <w:r>
          <w:instrText xml:space="preserve"> PAGE   \* MERGEFORMAT </w:instrText>
        </w:r>
        <w:r>
          <w:fldChar w:fldCharType="separate"/>
        </w:r>
        <w:r>
          <w:t>14</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902ED7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73E377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27A501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626418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38AAEC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9B0986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C5862F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77EFA0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FD653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B88DB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4F69AA"/>
    <w:multiLevelType w:val="hybridMultilevel"/>
    <w:tmpl w:val="03563D20"/>
    <w:lvl w:ilvl="0" w:tplc="9CCA9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780888"/>
    <w:multiLevelType w:val="hybridMultilevel"/>
    <w:tmpl w:val="E4F06726"/>
    <w:lvl w:ilvl="0" w:tplc="B6BA8756">
      <w:start w:val="1"/>
      <w:numFmt w:val="bullet"/>
      <w:lvlText w:val="•"/>
      <w:lvlJc w:val="left"/>
      <w:pPr>
        <w:ind w:left="8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B4788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38865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E806D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92876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08388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24710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4660B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08BA0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4E4C99"/>
    <w:multiLevelType w:val="hybridMultilevel"/>
    <w:tmpl w:val="A5485364"/>
    <w:lvl w:ilvl="0" w:tplc="C9AA1F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CE0E81"/>
    <w:multiLevelType w:val="multilevel"/>
    <w:tmpl w:val="0409001F"/>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4" w15:restartNumberingAfterBreak="0">
    <w:nsid w:val="18786509"/>
    <w:multiLevelType w:val="hybridMultilevel"/>
    <w:tmpl w:val="8A0A26DE"/>
    <w:lvl w:ilvl="0" w:tplc="ECDEC4C8">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CA5DEC"/>
    <w:multiLevelType w:val="multilevel"/>
    <w:tmpl w:val="12F4980A"/>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DB4252"/>
    <w:multiLevelType w:val="multilevel"/>
    <w:tmpl w:val="065666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C817F9"/>
    <w:multiLevelType w:val="multilevel"/>
    <w:tmpl w:val="B614A55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3A4B2E"/>
    <w:multiLevelType w:val="multilevel"/>
    <w:tmpl w:val="B4B65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D17BA4"/>
    <w:multiLevelType w:val="multilevel"/>
    <w:tmpl w:val="4C640B9A"/>
    <w:lvl w:ilvl="0">
      <w:start w:val="4"/>
      <w:numFmt w:val="decimal"/>
      <w:lvlText w:val="%1.0"/>
      <w:lvlJc w:val="left"/>
      <w:pPr>
        <w:ind w:left="360" w:hanging="360"/>
      </w:pPr>
      <w:rPr>
        <w:rFonts w:hint="default"/>
        <w:color w:val="000000"/>
      </w:rPr>
    </w:lvl>
    <w:lvl w:ilvl="1">
      <w:start w:val="1"/>
      <w:numFmt w:val="decimal"/>
      <w:lvlText w:val="%1.%2"/>
      <w:lvlJc w:val="left"/>
      <w:pPr>
        <w:ind w:left="2520" w:hanging="360"/>
      </w:pPr>
      <w:rPr>
        <w:rFonts w:hint="default"/>
        <w:color w:val="000000"/>
      </w:rPr>
    </w:lvl>
    <w:lvl w:ilvl="2">
      <w:start w:val="1"/>
      <w:numFmt w:val="decimal"/>
      <w:lvlText w:val="%1.%2.%3"/>
      <w:lvlJc w:val="left"/>
      <w:pPr>
        <w:ind w:left="5040" w:hanging="720"/>
      </w:pPr>
      <w:rPr>
        <w:rFonts w:hint="default"/>
        <w:color w:val="000000"/>
      </w:rPr>
    </w:lvl>
    <w:lvl w:ilvl="3">
      <w:start w:val="1"/>
      <w:numFmt w:val="decimal"/>
      <w:lvlText w:val="%1.%2.%3.%4"/>
      <w:lvlJc w:val="left"/>
      <w:pPr>
        <w:ind w:left="7200" w:hanging="720"/>
      </w:pPr>
      <w:rPr>
        <w:rFonts w:hint="default"/>
        <w:color w:val="000000"/>
      </w:rPr>
    </w:lvl>
    <w:lvl w:ilvl="4">
      <w:start w:val="1"/>
      <w:numFmt w:val="decimal"/>
      <w:lvlText w:val="%1.%2.%3.%4.%5"/>
      <w:lvlJc w:val="left"/>
      <w:pPr>
        <w:ind w:left="9720" w:hanging="1080"/>
      </w:pPr>
      <w:rPr>
        <w:rFonts w:hint="default"/>
        <w:color w:val="000000"/>
      </w:rPr>
    </w:lvl>
    <w:lvl w:ilvl="5">
      <w:start w:val="1"/>
      <w:numFmt w:val="decimal"/>
      <w:lvlText w:val="%1.%2.%3.%4.%5.%6"/>
      <w:lvlJc w:val="left"/>
      <w:pPr>
        <w:ind w:left="11880" w:hanging="1080"/>
      </w:pPr>
      <w:rPr>
        <w:rFonts w:hint="default"/>
        <w:color w:val="000000"/>
      </w:rPr>
    </w:lvl>
    <w:lvl w:ilvl="6">
      <w:start w:val="1"/>
      <w:numFmt w:val="decimal"/>
      <w:lvlText w:val="%1.%2.%3.%4.%5.%6.%7"/>
      <w:lvlJc w:val="left"/>
      <w:pPr>
        <w:ind w:left="14400" w:hanging="1440"/>
      </w:pPr>
      <w:rPr>
        <w:rFonts w:hint="default"/>
        <w:color w:val="000000"/>
      </w:rPr>
    </w:lvl>
    <w:lvl w:ilvl="7">
      <w:start w:val="1"/>
      <w:numFmt w:val="decimal"/>
      <w:lvlText w:val="%1.%2.%3.%4.%5.%6.%7.%8"/>
      <w:lvlJc w:val="left"/>
      <w:pPr>
        <w:ind w:left="16560" w:hanging="1440"/>
      </w:pPr>
      <w:rPr>
        <w:rFonts w:hint="default"/>
        <w:color w:val="000000"/>
      </w:rPr>
    </w:lvl>
    <w:lvl w:ilvl="8">
      <w:start w:val="1"/>
      <w:numFmt w:val="decimal"/>
      <w:lvlText w:val="%1.%2.%3.%4.%5.%6.%7.%8.%9"/>
      <w:lvlJc w:val="left"/>
      <w:pPr>
        <w:ind w:left="19080" w:hanging="1800"/>
      </w:pPr>
      <w:rPr>
        <w:rFonts w:hint="default"/>
        <w:color w:val="000000"/>
      </w:rPr>
    </w:lvl>
  </w:abstractNum>
  <w:abstractNum w:abstractNumId="20" w15:restartNumberingAfterBreak="0">
    <w:nsid w:val="4CE36433"/>
    <w:multiLevelType w:val="hybridMultilevel"/>
    <w:tmpl w:val="8B70ED66"/>
    <w:lvl w:ilvl="0" w:tplc="08FACEE6">
      <w:start w:val="1"/>
      <w:numFmt w:val="decimal"/>
      <w:lvlText w:val="[%1]"/>
      <w:lvlJc w:val="left"/>
      <w:pPr>
        <w:ind w:left="513"/>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56A9D2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EE641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D053E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5013C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A4BBF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16DCE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4A0DD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1C2C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0161C41"/>
    <w:multiLevelType w:val="multilevel"/>
    <w:tmpl w:val="603416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A83F28"/>
    <w:multiLevelType w:val="hybridMultilevel"/>
    <w:tmpl w:val="6EDC766E"/>
    <w:lvl w:ilvl="0" w:tplc="ECDEC4C8">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795C69"/>
    <w:multiLevelType w:val="multilevel"/>
    <w:tmpl w:val="0409001F"/>
    <w:styleLink w:val="Style1"/>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C4429C4"/>
    <w:multiLevelType w:val="hybridMultilevel"/>
    <w:tmpl w:val="EE1C36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5A6A7B"/>
    <w:multiLevelType w:val="multilevel"/>
    <w:tmpl w:val="90F6D9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EF71B2"/>
    <w:multiLevelType w:val="multilevel"/>
    <w:tmpl w:val="0409001F"/>
    <w:numStyleLink w:val="Style1"/>
  </w:abstractNum>
  <w:abstractNum w:abstractNumId="27" w15:restartNumberingAfterBreak="0">
    <w:nsid w:val="76F61661"/>
    <w:multiLevelType w:val="hybridMultilevel"/>
    <w:tmpl w:val="53A8E8F0"/>
    <w:lvl w:ilvl="0" w:tplc="FB56A01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932095"/>
    <w:multiLevelType w:val="hybridMultilevel"/>
    <w:tmpl w:val="3EFEED20"/>
    <w:lvl w:ilvl="0" w:tplc="ABFEB994">
      <w:start w:val="2"/>
      <w:numFmt w:val="decimal"/>
      <w:lvlText w:val="%1."/>
      <w:lvlJc w:val="left"/>
      <w:pPr>
        <w:tabs>
          <w:tab w:val="num" w:pos="720"/>
        </w:tabs>
        <w:ind w:left="720" w:hanging="360"/>
      </w:pPr>
    </w:lvl>
    <w:lvl w:ilvl="1" w:tplc="D728AA76">
      <w:start w:val="2"/>
      <w:numFmt w:val="lowerLetter"/>
      <w:lvlText w:val="%2."/>
      <w:lvlJc w:val="left"/>
      <w:pPr>
        <w:tabs>
          <w:tab w:val="num" w:pos="1440"/>
        </w:tabs>
        <w:ind w:left="1440" w:hanging="360"/>
      </w:pPr>
    </w:lvl>
    <w:lvl w:ilvl="2" w:tplc="207A67EE" w:tentative="1">
      <w:start w:val="1"/>
      <w:numFmt w:val="decimal"/>
      <w:lvlText w:val="%3."/>
      <w:lvlJc w:val="left"/>
      <w:pPr>
        <w:tabs>
          <w:tab w:val="num" w:pos="2160"/>
        </w:tabs>
        <w:ind w:left="2160" w:hanging="360"/>
      </w:pPr>
    </w:lvl>
    <w:lvl w:ilvl="3" w:tplc="7610E4AE" w:tentative="1">
      <w:start w:val="1"/>
      <w:numFmt w:val="decimal"/>
      <w:lvlText w:val="%4."/>
      <w:lvlJc w:val="left"/>
      <w:pPr>
        <w:tabs>
          <w:tab w:val="num" w:pos="2880"/>
        </w:tabs>
        <w:ind w:left="2880" w:hanging="360"/>
      </w:pPr>
    </w:lvl>
    <w:lvl w:ilvl="4" w:tplc="93F47040" w:tentative="1">
      <w:start w:val="1"/>
      <w:numFmt w:val="decimal"/>
      <w:lvlText w:val="%5."/>
      <w:lvlJc w:val="left"/>
      <w:pPr>
        <w:tabs>
          <w:tab w:val="num" w:pos="3600"/>
        </w:tabs>
        <w:ind w:left="3600" w:hanging="360"/>
      </w:pPr>
    </w:lvl>
    <w:lvl w:ilvl="5" w:tplc="AF607F8C" w:tentative="1">
      <w:start w:val="1"/>
      <w:numFmt w:val="decimal"/>
      <w:lvlText w:val="%6."/>
      <w:lvlJc w:val="left"/>
      <w:pPr>
        <w:tabs>
          <w:tab w:val="num" w:pos="4320"/>
        </w:tabs>
        <w:ind w:left="4320" w:hanging="360"/>
      </w:pPr>
    </w:lvl>
    <w:lvl w:ilvl="6" w:tplc="9216D84C" w:tentative="1">
      <w:start w:val="1"/>
      <w:numFmt w:val="decimal"/>
      <w:lvlText w:val="%7."/>
      <w:lvlJc w:val="left"/>
      <w:pPr>
        <w:tabs>
          <w:tab w:val="num" w:pos="5040"/>
        </w:tabs>
        <w:ind w:left="5040" w:hanging="360"/>
      </w:pPr>
    </w:lvl>
    <w:lvl w:ilvl="7" w:tplc="6A9C52AC" w:tentative="1">
      <w:start w:val="1"/>
      <w:numFmt w:val="decimal"/>
      <w:lvlText w:val="%8."/>
      <w:lvlJc w:val="left"/>
      <w:pPr>
        <w:tabs>
          <w:tab w:val="num" w:pos="5760"/>
        </w:tabs>
        <w:ind w:left="5760" w:hanging="360"/>
      </w:pPr>
    </w:lvl>
    <w:lvl w:ilvl="8" w:tplc="E04C7AD4" w:tentative="1">
      <w:start w:val="1"/>
      <w:numFmt w:val="decimal"/>
      <w:lvlText w:val="%9."/>
      <w:lvlJc w:val="left"/>
      <w:pPr>
        <w:tabs>
          <w:tab w:val="num" w:pos="6480"/>
        </w:tabs>
        <w:ind w:left="6480" w:hanging="360"/>
      </w:pPr>
    </w:lvl>
  </w:abstractNum>
  <w:num w:numId="1" w16cid:durableId="1855143510">
    <w:abstractNumId w:val="9"/>
  </w:num>
  <w:num w:numId="2" w16cid:durableId="1376588799">
    <w:abstractNumId w:val="7"/>
  </w:num>
  <w:num w:numId="3" w16cid:durableId="917397751">
    <w:abstractNumId w:val="6"/>
  </w:num>
  <w:num w:numId="4" w16cid:durableId="551769504">
    <w:abstractNumId w:val="5"/>
  </w:num>
  <w:num w:numId="5" w16cid:durableId="199100242">
    <w:abstractNumId w:val="4"/>
  </w:num>
  <w:num w:numId="6" w16cid:durableId="2134590673">
    <w:abstractNumId w:val="8"/>
  </w:num>
  <w:num w:numId="7" w16cid:durableId="291713991">
    <w:abstractNumId w:val="3"/>
  </w:num>
  <w:num w:numId="8" w16cid:durableId="333261008">
    <w:abstractNumId w:val="2"/>
  </w:num>
  <w:num w:numId="9" w16cid:durableId="834415985">
    <w:abstractNumId w:val="1"/>
  </w:num>
  <w:num w:numId="10" w16cid:durableId="1349409482">
    <w:abstractNumId w:val="0"/>
  </w:num>
  <w:num w:numId="11" w16cid:durableId="89666965">
    <w:abstractNumId w:val="16"/>
  </w:num>
  <w:num w:numId="12" w16cid:durableId="247738241">
    <w:abstractNumId w:val="16"/>
    <w:lvlOverride w:ilvl="1">
      <w:lvl w:ilvl="1">
        <w:numFmt w:val="lowerLetter"/>
        <w:lvlText w:val="%2."/>
        <w:lvlJc w:val="left"/>
      </w:lvl>
    </w:lvlOverride>
  </w:num>
  <w:num w:numId="13" w16cid:durableId="349993919">
    <w:abstractNumId w:val="28"/>
  </w:num>
  <w:num w:numId="14" w16cid:durableId="661196384">
    <w:abstractNumId w:val="21"/>
    <w:lvlOverride w:ilvl="0">
      <w:lvl w:ilvl="0">
        <w:numFmt w:val="decimal"/>
        <w:lvlText w:val="%1."/>
        <w:lvlJc w:val="left"/>
      </w:lvl>
    </w:lvlOverride>
  </w:num>
  <w:num w:numId="15" w16cid:durableId="1604072607">
    <w:abstractNumId w:val="21"/>
    <w:lvlOverride w:ilvl="0">
      <w:lvl w:ilvl="0">
        <w:numFmt w:val="decimal"/>
        <w:lvlText w:val="%1."/>
        <w:lvlJc w:val="left"/>
      </w:lvl>
    </w:lvlOverride>
  </w:num>
  <w:num w:numId="16" w16cid:durableId="843321933">
    <w:abstractNumId w:val="21"/>
    <w:lvlOverride w:ilvl="0">
      <w:lvl w:ilvl="0">
        <w:numFmt w:val="decimal"/>
        <w:lvlText w:val="%1."/>
        <w:lvlJc w:val="left"/>
      </w:lvl>
    </w:lvlOverride>
  </w:num>
  <w:num w:numId="17" w16cid:durableId="1381398207">
    <w:abstractNumId w:val="21"/>
    <w:lvlOverride w:ilvl="0">
      <w:lvl w:ilvl="0">
        <w:numFmt w:val="decimal"/>
        <w:lvlText w:val="%1."/>
        <w:lvlJc w:val="left"/>
      </w:lvl>
    </w:lvlOverride>
  </w:num>
  <w:num w:numId="18" w16cid:durableId="518272607">
    <w:abstractNumId w:val="21"/>
    <w:lvlOverride w:ilvl="0">
      <w:lvl w:ilvl="0">
        <w:numFmt w:val="decimal"/>
        <w:lvlText w:val="%1."/>
        <w:lvlJc w:val="left"/>
      </w:lvl>
    </w:lvlOverride>
  </w:num>
  <w:num w:numId="19" w16cid:durableId="2118523785">
    <w:abstractNumId w:val="21"/>
    <w:lvlOverride w:ilvl="0">
      <w:lvl w:ilvl="0">
        <w:numFmt w:val="decimal"/>
        <w:lvlText w:val="%1."/>
        <w:lvlJc w:val="left"/>
      </w:lvl>
    </w:lvlOverride>
  </w:num>
  <w:num w:numId="20" w16cid:durableId="231696391">
    <w:abstractNumId w:val="21"/>
    <w:lvlOverride w:ilvl="0">
      <w:lvl w:ilvl="0">
        <w:numFmt w:val="decimal"/>
        <w:lvlText w:val="%1."/>
        <w:lvlJc w:val="left"/>
      </w:lvl>
    </w:lvlOverride>
  </w:num>
  <w:num w:numId="21" w16cid:durableId="1215430978">
    <w:abstractNumId w:val="21"/>
    <w:lvlOverride w:ilvl="0">
      <w:lvl w:ilvl="0">
        <w:numFmt w:val="decimal"/>
        <w:lvlText w:val="%1."/>
        <w:lvlJc w:val="left"/>
      </w:lvl>
    </w:lvlOverride>
  </w:num>
  <w:num w:numId="22" w16cid:durableId="1649556233">
    <w:abstractNumId w:val="21"/>
    <w:lvlOverride w:ilvl="0">
      <w:lvl w:ilvl="0">
        <w:numFmt w:val="decimal"/>
        <w:lvlText w:val="%1."/>
        <w:lvlJc w:val="left"/>
      </w:lvl>
    </w:lvlOverride>
  </w:num>
  <w:num w:numId="23" w16cid:durableId="614941971">
    <w:abstractNumId w:val="21"/>
    <w:lvlOverride w:ilvl="0">
      <w:lvl w:ilvl="0">
        <w:numFmt w:val="decimal"/>
        <w:lvlText w:val="%1."/>
        <w:lvlJc w:val="left"/>
      </w:lvl>
    </w:lvlOverride>
  </w:num>
  <w:num w:numId="24" w16cid:durableId="831914302">
    <w:abstractNumId w:val="21"/>
    <w:lvlOverride w:ilvl="0">
      <w:lvl w:ilvl="0">
        <w:numFmt w:val="decimal"/>
        <w:lvlText w:val="%1."/>
        <w:lvlJc w:val="left"/>
      </w:lvl>
    </w:lvlOverride>
  </w:num>
  <w:num w:numId="25" w16cid:durableId="1912227196">
    <w:abstractNumId w:val="15"/>
  </w:num>
  <w:num w:numId="26" w16cid:durableId="1502816365">
    <w:abstractNumId w:val="25"/>
  </w:num>
  <w:num w:numId="27" w16cid:durableId="458374462">
    <w:abstractNumId w:val="25"/>
    <w:lvlOverride w:ilvl="1">
      <w:lvl w:ilvl="1">
        <w:numFmt w:val="lowerLetter"/>
        <w:lvlText w:val="%2."/>
        <w:lvlJc w:val="left"/>
      </w:lvl>
    </w:lvlOverride>
  </w:num>
  <w:num w:numId="28" w16cid:durableId="2033797331">
    <w:abstractNumId w:val="25"/>
    <w:lvlOverride w:ilvl="1">
      <w:lvl w:ilvl="1">
        <w:numFmt w:val="lowerLetter"/>
        <w:lvlText w:val="%2."/>
        <w:lvlJc w:val="left"/>
      </w:lvl>
    </w:lvlOverride>
  </w:num>
  <w:num w:numId="29" w16cid:durableId="1902863746">
    <w:abstractNumId w:val="18"/>
  </w:num>
  <w:num w:numId="30" w16cid:durableId="869800312">
    <w:abstractNumId w:val="19"/>
  </w:num>
  <w:num w:numId="31" w16cid:durableId="483621260">
    <w:abstractNumId w:val="22"/>
  </w:num>
  <w:num w:numId="32" w16cid:durableId="1926331203">
    <w:abstractNumId w:val="14"/>
  </w:num>
  <w:num w:numId="33" w16cid:durableId="874581428">
    <w:abstractNumId w:val="27"/>
  </w:num>
  <w:num w:numId="34" w16cid:durableId="1044721264">
    <w:abstractNumId w:val="20"/>
  </w:num>
  <w:num w:numId="35" w16cid:durableId="1278754701">
    <w:abstractNumId w:val="11"/>
  </w:num>
  <w:num w:numId="36" w16cid:durableId="1402751565">
    <w:abstractNumId w:val="26"/>
  </w:num>
  <w:num w:numId="37" w16cid:durableId="1432779657">
    <w:abstractNumId w:val="13"/>
  </w:num>
  <w:num w:numId="38" w16cid:durableId="1717582202">
    <w:abstractNumId w:val="17"/>
  </w:num>
  <w:num w:numId="39" w16cid:durableId="1423066212">
    <w:abstractNumId w:val="17"/>
    <w:lvlOverride w:ilvl="0">
      <w:startOverride w:val="1"/>
    </w:lvlOverride>
  </w:num>
  <w:num w:numId="40" w16cid:durableId="2014532639">
    <w:abstractNumId w:val="23"/>
  </w:num>
  <w:num w:numId="41" w16cid:durableId="1322003416">
    <w:abstractNumId w:val="17"/>
  </w:num>
  <w:num w:numId="42" w16cid:durableId="163446825">
    <w:abstractNumId w:val="12"/>
  </w:num>
  <w:num w:numId="43" w16cid:durableId="839272731">
    <w:abstractNumId w:val="10"/>
  </w:num>
  <w:num w:numId="44" w16cid:durableId="193613657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attachedTemplate r:id="rId1"/>
  <w:linkStyle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D6B"/>
    <w:rsid w:val="00003FC1"/>
    <w:rsid w:val="000148E7"/>
    <w:rsid w:val="00030380"/>
    <w:rsid w:val="0003670E"/>
    <w:rsid w:val="000416DD"/>
    <w:rsid w:val="000420E4"/>
    <w:rsid w:val="00044B63"/>
    <w:rsid w:val="00054566"/>
    <w:rsid w:val="00074463"/>
    <w:rsid w:val="000775C1"/>
    <w:rsid w:val="00080BDA"/>
    <w:rsid w:val="00085475"/>
    <w:rsid w:val="00093595"/>
    <w:rsid w:val="000A33B6"/>
    <w:rsid w:val="000A3976"/>
    <w:rsid w:val="000A5273"/>
    <w:rsid w:val="000B1041"/>
    <w:rsid w:val="000C0F8E"/>
    <w:rsid w:val="000C5638"/>
    <w:rsid w:val="000C5A0F"/>
    <w:rsid w:val="000C6348"/>
    <w:rsid w:val="000E099A"/>
    <w:rsid w:val="000E0F44"/>
    <w:rsid w:val="000E160B"/>
    <w:rsid w:val="000E317F"/>
    <w:rsid w:val="000E3204"/>
    <w:rsid w:val="000E3391"/>
    <w:rsid w:val="000E5F7A"/>
    <w:rsid w:val="000F2321"/>
    <w:rsid w:val="000F55A3"/>
    <w:rsid w:val="000F7512"/>
    <w:rsid w:val="00100AC6"/>
    <w:rsid w:val="00103AD0"/>
    <w:rsid w:val="00105076"/>
    <w:rsid w:val="001066E2"/>
    <w:rsid w:val="00107F62"/>
    <w:rsid w:val="0013181B"/>
    <w:rsid w:val="00134793"/>
    <w:rsid w:val="00135913"/>
    <w:rsid w:val="001423F7"/>
    <w:rsid w:val="00144884"/>
    <w:rsid w:val="00155EBA"/>
    <w:rsid w:val="001568AD"/>
    <w:rsid w:val="00156B85"/>
    <w:rsid w:val="00177FA8"/>
    <w:rsid w:val="00180ACA"/>
    <w:rsid w:val="00186771"/>
    <w:rsid w:val="0019607A"/>
    <w:rsid w:val="001A10C6"/>
    <w:rsid w:val="001B0380"/>
    <w:rsid w:val="001B14CC"/>
    <w:rsid w:val="001B62F4"/>
    <w:rsid w:val="001C0F59"/>
    <w:rsid w:val="001D768F"/>
    <w:rsid w:val="001E1A6E"/>
    <w:rsid w:val="001E421A"/>
    <w:rsid w:val="001F385F"/>
    <w:rsid w:val="001F4367"/>
    <w:rsid w:val="001F65AE"/>
    <w:rsid w:val="00206232"/>
    <w:rsid w:val="00206627"/>
    <w:rsid w:val="0021015A"/>
    <w:rsid w:val="00211693"/>
    <w:rsid w:val="00213348"/>
    <w:rsid w:val="00213430"/>
    <w:rsid w:val="00224A16"/>
    <w:rsid w:val="00225C24"/>
    <w:rsid w:val="00226BC1"/>
    <w:rsid w:val="00230C7E"/>
    <w:rsid w:val="0023276B"/>
    <w:rsid w:val="002357A4"/>
    <w:rsid w:val="002373EA"/>
    <w:rsid w:val="0023758B"/>
    <w:rsid w:val="00241A05"/>
    <w:rsid w:val="0024226D"/>
    <w:rsid w:val="00247540"/>
    <w:rsid w:val="00256DB4"/>
    <w:rsid w:val="0026208B"/>
    <w:rsid w:val="0027052F"/>
    <w:rsid w:val="002716A6"/>
    <w:rsid w:val="00271E05"/>
    <w:rsid w:val="00272C33"/>
    <w:rsid w:val="0027347B"/>
    <w:rsid w:val="0027720F"/>
    <w:rsid w:val="00280474"/>
    <w:rsid w:val="002879B6"/>
    <w:rsid w:val="00294879"/>
    <w:rsid w:val="0029591F"/>
    <w:rsid w:val="002971CC"/>
    <w:rsid w:val="002A555A"/>
    <w:rsid w:val="002B68E8"/>
    <w:rsid w:val="002D2795"/>
    <w:rsid w:val="002D644B"/>
    <w:rsid w:val="002D7507"/>
    <w:rsid w:val="002E6FC6"/>
    <w:rsid w:val="00313056"/>
    <w:rsid w:val="00321BA3"/>
    <w:rsid w:val="00336EAD"/>
    <w:rsid w:val="003562F2"/>
    <w:rsid w:val="00376C01"/>
    <w:rsid w:val="00391E46"/>
    <w:rsid w:val="003A35A2"/>
    <w:rsid w:val="003B6EF2"/>
    <w:rsid w:val="003C4DAD"/>
    <w:rsid w:val="003D23CF"/>
    <w:rsid w:val="003D60B1"/>
    <w:rsid w:val="003E2679"/>
    <w:rsid w:val="003E53F2"/>
    <w:rsid w:val="003F537B"/>
    <w:rsid w:val="003F743E"/>
    <w:rsid w:val="00400C59"/>
    <w:rsid w:val="00401978"/>
    <w:rsid w:val="00406FC8"/>
    <w:rsid w:val="00407C5F"/>
    <w:rsid w:val="00424705"/>
    <w:rsid w:val="0042722C"/>
    <w:rsid w:val="00433C5C"/>
    <w:rsid w:val="00435728"/>
    <w:rsid w:val="00440FAD"/>
    <w:rsid w:val="00450403"/>
    <w:rsid w:val="0045403F"/>
    <w:rsid w:val="0045651F"/>
    <w:rsid w:val="00457150"/>
    <w:rsid w:val="00467308"/>
    <w:rsid w:val="0047534A"/>
    <w:rsid w:val="0047756D"/>
    <w:rsid w:val="0048417D"/>
    <w:rsid w:val="0048498F"/>
    <w:rsid w:val="00492561"/>
    <w:rsid w:val="00495EF0"/>
    <w:rsid w:val="00496CBB"/>
    <w:rsid w:val="004A0927"/>
    <w:rsid w:val="004A4FE2"/>
    <w:rsid w:val="004B1466"/>
    <w:rsid w:val="004D1803"/>
    <w:rsid w:val="004F34C1"/>
    <w:rsid w:val="00503BA8"/>
    <w:rsid w:val="00506C5A"/>
    <w:rsid w:val="005164C5"/>
    <w:rsid w:val="00520E67"/>
    <w:rsid w:val="005238C1"/>
    <w:rsid w:val="00523B80"/>
    <w:rsid w:val="0054373D"/>
    <w:rsid w:val="00544C17"/>
    <w:rsid w:val="0054580A"/>
    <w:rsid w:val="00550969"/>
    <w:rsid w:val="00555BAE"/>
    <w:rsid w:val="00565DDF"/>
    <w:rsid w:val="00570C84"/>
    <w:rsid w:val="0057748E"/>
    <w:rsid w:val="0058497B"/>
    <w:rsid w:val="00585E39"/>
    <w:rsid w:val="00597A50"/>
    <w:rsid w:val="005A0D0D"/>
    <w:rsid w:val="005A6BE5"/>
    <w:rsid w:val="005B0ABC"/>
    <w:rsid w:val="005B612D"/>
    <w:rsid w:val="005D4DEA"/>
    <w:rsid w:val="005D6775"/>
    <w:rsid w:val="005D7978"/>
    <w:rsid w:val="005F0F6E"/>
    <w:rsid w:val="005F7B64"/>
    <w:rsid w:val="00611515"/>
    <w:rsid w:val="00620664"/>
    <w:rsid w:val="00624F92"/>
    <w:rsid w:val="00626FC5"/>
    <w:rsid w:val="00635E36"/>
    <w:rsid w:val="00640917"/>
    <w:rsid w:val="00640B4B"/>
    <w:rsid w:val="006430DA"/>
    <w:rsid w:val="00643E83"/>
    <w:rsid w:val="006544B1"/>
    <w:rsid w:val="006555E2"/>
    <w:rsid w:val="00655B38"/>
    <w:rsid w:val="006674E6"/>
    <w:rsid w:val="00674014"/>
    <w:rsid w:val="00680DAB"/>
    <w:rsid w:val="00686089"/>
    <w:rsid w:val="00691812"/>
    <w:rsid w:val="00693C22"/>
    <w:rsid w:val="006B602A"/>
    <w:rsid w:val="006B7D74"/>
    <w:rsid w:val="006C4443"/>
    <w:rsid w:val="006D1420"/>
    <w:rsid w:val="006D3C51"/>
    <w:rsid w:val="006D3D6E"/>
    <w:rsid w:val="006E281C"/>
    <w:rsid w:val="006E306B"/>
    <w:rsid w:val="006F4501"/>
    <w:rsid w:val="006F4575"/>
    <w:rsid w:val="006F65E9"/>
    <w:rsid w:val="007022B4"/>
    <w:rsid w:val="007045AB"/>
    <w:rsid w:val="007101E4"/>
    <w:rsid w:val="0071464D"/>
    <w:rsid w:val="00727C66"/>
    <w:rsid w:val="00737429"/>
    <w:rsid w:val="00741487"/>
    <w:rsid w:val="00764D11"/>
    <w:rsid w:val="00770D6B"/>
    <w:rsid w:val="00772C56"/>
    <w:rsid w:val="00775E4C"/>
    <w:rsid w:val="00780712"/>
    <w:rsid w:val="00783FE1"/>
    <w:rsid w:val="00784589"/>
    <w:rsid w:val="00785098"/>
    <w:rsid w:val="0079528D"/>
    <w:rsid w:val="007A622E"/>
    <w:rsid w:val="007A6916"/>
    <w:rsid w:val="007B112C"/>
    <w:rsid w:val="007B7F79"/>
    <w:rsid w:val="007C35D7"/>
    <w:rsid w:val="007C5E98"/>
    <w:rsid w:val="007D00F3"/>
    <w:rsid w:val="007D399B"/>
    <w:rsid w:val="007D3D33"/>
    <w:rsid w:val="007E303A"/>
    <w:rsid w:val="007E5FB4"/>
    <w:rsid w:val="007F692B"/>
    <w:rsid w:val="0080202B"/>
    <w:rsid w:val="00807E18"/>
    <w:rsid w:val="008277BA"/>
    <w:rsid w:val="008373E7"/>
    <w:rsid w:val="0084312A"/>
    <w:rsid w:val="00845447"/>
    <w:rsid w:val="0085713C"/>
    <w:rsid w:val="00864B1D"/>
    <w:rsid w:val="00865076"/>
    <w:rsid w:val="00866966"/>
    <w:rsid w:val="008748B0"/>
    <w:rsid w:val="0088109A"/>
    <w:rsid w:val="008825E7"/>
    <w:rsid w:val="00882C46"/>
    <w:rsid w:val="00884EDB"/>
    <w:rsid w:val="00885F84"/>
    <w:rsid w:val="00886A74"/>
    <w:rsid w:val="00886AA0"/>
    <w:rsid w:val="00887F1D"/>
    <w:rsid w:val="008A0229"/>
    <w:rsid w:val="008A20EB"/>
    <w:rsid w:val="008A5C6D"/>
    <w:rsid w:val="008B612E"/>
    <w:rsid w:val="008B6370"/>
    <w:rsid w:val="008B63B0"/>
    <w:rsid w:val="008D19D0"/>
    <w:rsid w:val="008D6003"/>
    <w:rsid w:val="008F164D"/>
    <w:rsid w:val="00900A52"/>
    <w:rsid w:val="00912F75"/>
    <w:rsid w:val="00913117"/>
    <w:rsid w:val="0091334E"/>
    <w:rsid w:val="00913564"/>
    <w:rsid w:val="00924A07"/>
    <w:rsid w:val="0093211D"/>
    <w:rsid w:val="00934C77"/>
    <w:rsid w:val="009356F6"/>
    <w:rsid w:val="009367EF"/>
    <w:rsid w:val="00941B1A"/>
    <w:rsid w:val="00943F25"/>
    <w:rsid w:val="009462CF"/>
    <w:rsid w:val="00947A75"/>
    <w:rsid w:val="0095031B"/>
    <w:rsid w:val="00952EF0"/>
    <w:rsid w:val="009554BC"/>
    <w:rsid w:val="00956BB7"/>
    <w:rsid w:val="00956F12"/>
    <w:rsid w:val="009608C5"/>
    <w:rsid w:val="00967C42"/>
    <w:rsid w:val="00972084"/>
    <w:rsid w:val="00973070"/>
    <w:rsid w:val="009761BD"/>
    <w:rsid w:val="009A55D8"/>
    <w:rsid w:val="009B01D0"/>
    <w:rsid w:val="009B3200"/>
    <w:rsid w:val="009D16A3"/>
    <w:rsid w:val="009D4BFE"/>
    <w:rsid w:val="009E1D77"/>
    <w:rsid w:val="009F7D75"/>
    <w:rsid w:val="00A07D52"/>
    <w:rsid w:val="00A10995"/>
    <w:rsid w:val="00A127A0"/>
    <w:rsid w:val="00A13B81"/>
    <w:rsid w:val="00A368F9"/>
    <w:rsid w:val="00A3783D"/>
    <w:rsid w:val="00A47DAB"/>
    <w:rsid w:val="00A5000C"/>
    <w:rsid w:val="00A570A7"/>
    <w:rsid w:val="00A62374"/>
    <w:rsid w:val="00A77CFD"/>
    <w:rsid w:val="00A80155"/>
    <w:rsid w:val="00A824B3"/>
    <w:rsid w:val="00A84BCE"/>
    <w:rsid w:val="00A87FEF"/>
    <w:rsid w:val="00A93557"/>
    <w:rsid w:val="00AA0C63"/>
    <w:rsid w:val="00AB3231"/>
    <w:rsid w:val="00AB3C9B"/>
    <w:rsid w:val="00AB3F42"/>
    <w:rsid w:val="00AB4C03"/>
    <w:rsid w:val="00AC35EB"/>
    <w:rsid w:val="00AD7D9F"/>
    <w:rsid w:val="00AE1A15"/>
    <w:rsid w:val="00AE275F"/>
    <w:rsid w:val="00AE379E"/>
    <w:rsid w:val="00AE5793"/>
    <w:rsid w:val="00AE7D8C"/>
    <w:rsid w:val="00B00D28"/>
    <w:rsid w:val="00B04190"/>
    <w:rsid w:val="00B055BC"/>
    <w:rsid w:val="00B10661"/>
    <w:rsid w:val="00B10AB7"/>
    <w:rsid w:val="00B14266"/>
    <w:rsid w:val="00B14537"/>
    <w:rsid w:val="00B2279E"/>
    <w:rsid w:val="00B24C23"/>
    <w:rsid w:val="00B33168"/>
    <w:rsid w:val="00B34FEB"/>
    <w:rsid w:val="00B3728E"/>
    <w:rsid w:val="00B52192"/>
    <w:rsid w:val="00B54195"/>
    <w:rsid w:val="00B5639C"/>
    <w:rsid w:val="00B56A5A"/>
    <w:rsid w:val="00B56BA0"/>
    <w:rsid w:val="00B577AB"/>
    <w:rsid w:val="00B63E8E"/>
    <w:rsid w:val="00B64EE7"/>
    <w:rsid w:val="00B677FD"/>
    <w:rsid w:val="00B70F4E"/>
    <w:rsid w:val="00B71FB0"/>
    <w:rsid w:val="00B8213C"/>
    <w:rsid w:val="00B916B2"/>
    <w:rsid w:val="00BC08F9"/>
    <w:rsid w:val="00BC3374"/>
    <w:rsid w:val="00BC36EF"/>
    <w:rsid w:val="00BC5382"/>
    <w:rsid w:val="00BC6563"/>
    <w:rsid w:val="00BE2A8D"/>
    <w:rsid w:val="00C00A91"/>
    <w:rsid w:val="00C26E76"/>
    <w:rsid w:val="00C3004F"/>
    <w:rsid w:val="00C3073E"/>
    <w:rsid w:val="00C31356"/>
    <w:rsid w:val="00C31D15"/>
    <w:rsid w:val="00C400CB"/>
    <w:rsid w:val="00C456E6"/>
    <w:rsid w:val="00C4585E"/>
    <w:rsid w:val="00C50477"/>
    <w:rsid w:val="00C51008"/>
    <w:rsid w:val="00C627F4"/>
    <w:rsid w:val="00C635AA"/>
    <w:rsid w:val="00C70285"/>
    <w:rsid w:val="00C726B8"/>
    <w:rsid w:val="00C76171"/>
    <w:rsid w:val="00C83F12"/>
    <w:rsid w:val="00C93983"/>
    <w:rsid w:val="00C95199"/>
    <w:rsid w:val="00C96B23"/>
    <w:rsid w:val="00CA2575"/>
    <w:rsid w:val="00CA2FC2"/>
    <w:rsid w:val="00CA530A"/>
    <w:rsid w:val="00CB3843"/>
    <w:rsid w:val="00CC2BF6"/>
    <w:rsid w:val="00CD796F"/>
    <w:rsid w:val="00CE05B5"/>
    <w:rsid w:val="00CE0D88"/>
    <w:rsid w:val="00CE7E49"/>
    <w:rsid w:val="00CF08AE"/>
    <w:rsid w:val="00CF5ACC"/>
    <w:rsid w:val="00CF6180"/>
    <w:rsid w:val="00D00F79"/>
    <w:rsid w:val="00D06CB7"/>
    <w:rsid w:val="00D20345"/>
    <w:rsid w:val="00D21937"/>
    <w:rsid w:val="00D21C95"/>
    <w:rsid w:val="00D31A8C"/>
    <w:rsid w:val="00D31F72"/>
    <w:rsid w:val="00D35E10"/>
    <w:rsid w:val="00D36E8C"/>
    <w:rsid w:val="00D40B9D"/>
    <w:rsid w:val="00D5004C"/>
    <w:rsid w:val="00D6183A"/>
    <w:rsid w:val="00D70F1E"/>
    <w:rsid w:val="00D802C5"/>
    <w:rsid w:val="00D837D9"/>
    <w:rsid w:val="00D91489"/>
    <w:rsid w:val="00DA2F98"/>
    <w:rsid w:val="00DB045D"/>
    <w:rsid w:val="00DB0643"/>
    <w:rsid w:val="00DC4E32"/>
    <w:rsid w:val="00DC6099"/>
    <w:rsid w:val="00DC61F7"/>
    <w:rsid w:val="00DD263E"/>
    <w:rsid w:val="00DD6784"/>
    <w:rsid w:val="00DE1774"/>
    <w:rsid w:val="00DF13B1"/>
    <w:rsid w:val="00DF6C97"/>
    <w:rsid w:val="00DF7648"/>
    <w:rsid w:val="00E004A2"/>
    <w:rsid w:val="00E1011E"/>
    <w:rsid w:val="00E13FCE"/>
    <w:rsid w:val="00E1428A"/>
    <w:rsid w:val="00E164F0"/>
    <w:rsid w:val="00E24D5E"/>
    <w:rsid w:val="00E258CD"/>
    <w:rsid w:val="00E52986"/>
    <w:rsid w:val="00E558DF"/>
    <w:rsid w:val="00E566F4"/>
    <w:rsid w:val="00E56935"/>
    <w:rsid w:val="00E640A5"/>
    <w:rsid w:val="00E75040"/>
    <w:rsid w:val="00E75D56"/>
    <w:rsid w:val="00E80E5B"/>
    <w:rsid w:val="00E90AAF"/>
    <w:rsid w:val="00E93465"/>
    <w:rsid w:val="00EA2FBB"/>
    <w:rsid w:val="00EA7091"/>
    <w:rsid w:val="00EB169D"/>
    <w:rsid w:val="00EC6524"/>
    <w:rsid w:val="00ED16AE"/>
    <w:rsid w:val="00EE119B"/>
    <w:rsid w:val="00EE14EC"/>
    <w:rsid w:val="00EE1D66"/>
    <w:rsid w:val="00EE77FA"/>
    <w:rsid w:val="00F01B89"/>
    <w:rsid w:val="00F06FD4"/>
    <w:rsid w:val="00F116D1"/>
    <w:rsid w:val="00F168F5"/>
    <w:rsid w:val="00F21AF1"/>
    <w:rsid w:val="00F22B98"/>
    <w:rsid w:val="00F24A52"/>
    <w:rsid w:val="00F45E8A"/>
    <w:rsid w:val="00F709C4"/>
    <w:rsid w:val="00F820E1"/>
    <w:rsid w:val="00F85DD0"/>
    <w:rsid w:val="00F92298"/>
    <w:rsid w:val="00FA0F99"/>
    <w:rsid w:val="00FA4A07"/>
    <w:rsid w:val="00FC20BD"/>
    <w:rsid w:val="00FC285D"/>
    <w:rsid w:val="00FD20DC"/>
    <w:rsid w:val="00FD2277"/>
    <w:rsid w:val="00FD3CE7"/>
    <w:rsid w:val="00FD61C1"/>
    <w:rsid w:val="00FD71E3"/>
    <w:rsid w:val="00FE6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CB6452"/>
  <w15:docId w15:val="{B9B204D4-AEE7-4AA2-A3E8-08D328A50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099A"/>
    <w:pPr>
      <w:spacing w:line="480" w:lineRule="auto"/>
      <w:ind w:firstLine="720"/>
      <w:jc w:val="both"/>
    </w:pPr>
    <w:rPr>
      <w:sz w:val="24"/>
      <w:szCs w:val="24"/>
    </w:rPr>
  </w:style>
  <w:style w:type="paragraph" w:styleId="Heading1">
    <w:name w:val="heading 1"/>
    <w:basedOn w:val="Normal"/>
    <w:next w:val="Normal"/>
    <w:autoRedefine/>
    <w:qFormat/>
    <w:rsid w:val="000E099A"/>
    <w:pPr>
      <w:spacing w:after="40" w:line="360" w:lineRule="auto"/>
      <w:ind w:firstLine="0"/>
      <w:jc w:val="center"/>
      <w:outlineLvl w:val="0"/>
    </w:pPr>
    <w:rPr>
      <w:b/>
    </w:rPr>
  </w:style>
  <w:style w:type="paragraph" w:styleId="Heading2">
    <w:name w:val="heading 2"/>
    <w:basedOn w:val="Normal"/>
    <w:next w:val="Normal"/>
    <w:link w:val="Heading2Char"/>
    <w:autoRedefine/>
    <w:qFormat/>
    <w:rsid w:val="000E099A"/>
    <w:pPr>
      <w:ind w:firstLine="0"/>
      <w:jc w:val="left"/>
      <w:outlineLvl w:val="1"/>
    </w:pPr>
    <w:rPr>
      <w:b/>
    </w:rPr>
  </w:style>
  <w:style w:type="paragraph" w:styleId="Heading3">
    <w:name w:val="heading 3"/>
    <w:basedOn w:val="Normal"/>
    <w:next w:val="Normal"/>
    <w:link w:val="Heading3Char"/>
    <w:autoRedefine/>
    <w:qFormat/>
    <w:rsid w:val="000E099A"/>
    <w:pPr>
      <w:ind w:firstLine="0"/>
      <w:jc w:val="left"/>
      <w:outlineLvl w:val="2"/>
    </w:pPr>
    <w:rPr>
      <w:b/>
      <w:i/>
    </w:rPr>
  </w:style>
  <w:style w:type="paragraph" w:styleId="Heading4">
    <w:name w:val="heading 4"/>
    <w:basedOn w:val="Normal"/>
    <w:next w:val="Normal"/>
    <w:link w:val="Heading4Char"/>
    <w:autoRedefine/>
    <w:unhideWhenUsed/>
    <w:qFormat/>
    <w:rsid w:val="000E099A"/>
    <w:pPr>
      <w:ind w:firstLine="0"/>
      <w:outlineLvl w:val="3"/>
    </w:pPr>
    <w:rPr>
      <w:i/>
    </w:rPr>
  </w:style>
  <w:style w:type="paragraph" w:styleId="Heading5">
    <w:name w:val="heading 5"/>
    <w:basedOn w:val="Normal"/>
    <w:next w:val="Normal"/>
    <w:link w:val="Heading5Char"/>
    <w:semiHidden/>
    <w:unhideWhenUsed/>
    <w:qFormat/>
    <w:rsid w:val="000E099A"/>
    <w:pPr>
      <w:keepNext/>
      <w:keepLines/>
      <w:spacing w:before="40"/>
      <w:ind w:left="720"/>
      <w:outlineLvl w:val="4"/>
    </w:pPr>
    <w:rPr>
      <w:rFonts w:eastAsiaTheme="majorEastAsia" w:cstheme="majorBidi"/>
      <w:u w:val="single"/>
    </w:rPr>
  </w:style>
  <w:style w:type="paragraph" w:styleId="Heading8">
    <w:name w:val="heading 8"/>
    <w:basedOn w:val="Normal"/>
    <w:next w:val="Normal"/>
    <w:link w:val="Heading8Char"/>
    <w:semiHidden/>
    <w:unhideWhenUsed/>
    <w:qFormat/>
    <w:rsid w:val="000E099A"/>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rsid w:val="000E09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099A"/>
  </w:style>
  <w:style w:type="paragraph" w:styleId="ListBullet">
    <w:name w:val="List Bullet"/>
    <w:basedOn w:val="Normal"/>
    <w:unhideWhenUsed/>
    <w:rsid w:val="000E099A"/>
    <w:pPr>
      <w:numPr>
        <w:numId w:val="1"/>
      </w:numPr>
      <w:contextualSpacing/>
    </w:pPr>
  </w:style>
  <w:style w:type="character" w:customStyle="1" w:styleId="Heading4Char">
    <w:name w:val="Heading 4 Char"/>
    <w:link w:val="Heading4"/>
    <w:rsid w:val="000E099A"/>
    <w:rPr>
      <w:i/>
      <w:sz w:val="24"/>
      <w:szCs w:val="24"/>
    </w:rPr>
  </w:style>
  <w:style w:type="paragraph" w:styleId="TableofAuthorities">
    <w:name w:val="table of authorities"/>
    <w:basedOn w:val="Normal"/>
    <w:next w:val="Normal"/>
    <w:rsid w:val="000E099A"/>
    <w:pPr>
      <w:ind w:left="240" w:hanging="240"/>
      <w:jc w:val="left"/>
    </w:pPr>
  </w:style>
  <w:style w:type="paragraph" w:customStyle="1" w:styleId="TableofContents">
    <w:name w:val="Table of Contents"/>
    <w:basedOn w:val="Normal"/>
    <w:link w:val="TableofContentsChar"/>
    <w:qFormat/>
    <w:rsid w:val="000E099A"/>
    <w:pPr>
      <w:pageBreakBefore/>
      <w:spacing w:before="1440"/>
      <w:ind w:firstLine="0"/>
      <w:jc w:val="center"/>
    </w:pPr>
  </w:style>
  <w:style w:type="character" w:customStyle="1" w:styleId="TableofContentsChar">
    <w:name w:val="Table of Contents Char"/>
    <w:link w:val="TableofContents"/>
    <w:rsid w:val="000E099A"/>
    <w:rPr>
      <w:sz w:val="24"/>
      <w:szCs w:val="24"/>
    </w:rPr>
  </w:style>
  <w:style w:type="paragraph" w:styleId="TOC1">
    <w:name w:val="toc 1"/>
    <w:basedOn w:val="Normal"/>
    <w:next w:val="Normal"/>
    <w:autoRedefine/>
    <w:uiPriority w:val="39"/>
    <w:rsid w:val="000E099A"/>
    <w:pPr>
      <w:tabs>
        <w:tab w:val="right" w:leader="dot" w:pos="8990"/>
      </w:tabs>
      <w:spacing w:before="100" w:beforeAutospacing="1" w:after="100" w:afterAutospacing="1" w:line="360" w:lineRule="auto"/>
      <w:ind w:firstLine="0"/>
      <w:jc w:val="left"/>
    </w:pPr>
    <w:rPr>
      <w:noProof/>
    </w:rPr>
  </w:style>
  <w:style w:type="paragraph" w:customStyle="1" w:styleId="Figure">
    <w:name w:val="Figure"/>
    <w:basedOn w:val="Normal"/>
    <w:rsid w:val="000E099A"/>
    <w:pPr>
      <w:spacing w:before="100" w:beforeAutospacing="1"/>
      <w:ind w:firstLine="0"/>
      <w:jc w:val="center"/>
    </w:pPr>
  </w:style>
  <w:style w:type="paragraph" w:customStyle="1" w:styleId="FigureCaption">
    <w:name w:val="Figure Caption"/>
    <w:basedOn w:val="Figure"/>
    <w:next w:val="Normal"/>
    <w:rsid w:val="000E099A"/>
    <w:pPr>
      <w:spacing w:before="0" w:beforeAutospacing="0" w:after="360"/>
    </w:pPr>
    <w:rPr>
      <w:b/>
    </w:rPr>
  </w:style>
  <w:style w:type="table" w:styleId="TableGrid">
    <w:name w:val="Table Grid"/>
    <w:basedOn w:val="TableNormal"/>
    <w:rsid w:val="000E09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 Caption"/>
    <w:basedOn w:val="Normal"/>
    <w:next w:val="Normal"/>
    <w:rsid w:val="000E099A"/>
    <w:pPr>
      <w:spacing w:after="120"/>
      <w:ind w:firstLine="0"/>
      <w:jc w:val="left"/>
    </w:pPr>
    <w:rPr>
      <w:b/>
    </w:rPr>
  </w:style>
  <w:style w:type="paragraph" w:styleId="TOC2">
    <w:name w:val="toc 2"/>
    <w:basedOn w:val="TOC1"/>
    <w:next w:val="Normal"/>
    <w:autoRedefine/>
    <w:uiPriority w:val="39"/>
    <w:rsid w:val="000E099A"/>
    <w:pPr>
      <w:spacing w:after="0" w:afterAutospacing="0" w:line="240" w:lineRule="auto"/>
      <w:ind w:left="720"/>
    </w:pPr>
  </w:style>
  <w:style w:type="paragraph" w:styleId="TOC3">
    <w:name w:val="toc 3"/>
    <w:basedOn w:val="TOC2"/>
    <w:next w:val="Normal"/>
    <w:autoRedefine/>
    <w:uiPriority w:val="39"/>
    <w:rsid w:val="000E099A"/>
    <w:pPr>
      <w:ind w:left="1440"/>
    </w:pPr>
  </w:style>
  <w:style w:type="paragraph" w:styleId="TableofFigures">
    <w:name w:val="table of figures"/>
    <w:basedOn w:val="Normal"/>
    <w:uiPriority w:val="99"/>
    <w:rsid w:val="000E099A"/>
    <w:pPr>
      <w:ind w:left="480" w:hanging="480"/>
      <w:jc w:val="left"/>
    </w:pPr>
    <w:rPr>
      <w:rFonts w:cstheme="minorHAnsi"/>
      <w:bCs/>
      <w:szCs w:val="20"/>
    </w:rPr>
  </w:style>
  <w:style w:type="character" w:styleId="Hyperlink">
    <w:name w:val="Hyperlink"/>
    <w:uiPriority w:val="99"/>
    <w:rsid w:val="000E099A"/>
    <w:rPr>
      <w:color w:val="0000FF"/>
      <w:u w:val="single"/>
    </w:rPr>
  </w:style>
  <w:style w:type="paragraph" w:styleId="Header">
    <w:name w:val="header"/>
    <w:basedOn w:val="Normal"/>
    <w:link w:val="HeaderChar"/>
    <w:uiPriority w:val="99"/>
    <w:rsid w:val="000E099A"/>
    <w:pPr>
      <w:tabs>
        <w:tab w:val="center" w:pos="4680"/>
        <w:tab w:val="right" w:pos="9360"/>
      </w:tabs>
      <w:ind w:firstLine="0"/>
      <w:jc w:val="right"/>
    </w:pPr>
  </w:style>
  <w:style w:type="character" w:customStyle="1" w:styleId="HeaderChar">
    <w:name w:val="Header Char"/>
    <w:link w:val="Header"/>
    <w:uiPriority w:val="99"/>
    <w:rsid w:val="000E099A"/>
    <w:rPr>
      <w:sz w:val="24"/>
      <w:szCs w:val="24"/>
    </w:rPr>
  </w:style>
  <w:style w:type="paragraph" w:styleId="Footer">
    <w:name w:val="footer"/>
    <w:basedOn w:val="Normal"/>
    <w:link w:val="FooterChar"/>
    <w:uiPriority w:val="99"/>
    <w:rsid w:val="000E099A"/>
    <w:pPr>
      <w:tabs>
        <w:tab w:val="center" w:pos="4680"/>
        <w:tab w:val="right" w:pos="9360"/>
      </w:tabs>
      <w:ind w:firstLine="0"/>
      <w:jc w:val="center"/>
    </w:pPr>
  </w:style>
  <w:style w:type="character" w:customStyle="1" w:styleId="FooterChar">
    <w:name w:val="Footer Char"/>
    <w:link w:val="Footer"/>
    <w:uiPriority w:val="99"/>
    <w:rsid w:val="000E099A"/>
    <w:rPr>
      <w:sz w:val="24"/>
      <w:szCs w:val="24"/>
    </w:rPr>
  </w:style>
  <w:style w:type="paragraph" w:customStyle="1" w:styleId="ApprovalPage">
    <w:name w:val="Approval Page"/>
    <w:basedOn w:val="Normal"/>
    <w:link w:val="ApprovalPageChar"/>
    <w:rsid w:val="000E099A"/>
    <w:pPr>
      <w:ind w:firstLine="0"/>
      <w:jc w:val="center"/>
    </w:pPr>
    <w:rPr>
      <w:szCs w:val="28"/>
    </w:rPr>
  </w:style>
  <w:style w:type="character" w:customStyle="1" w:styleId="ApprovalPageChar">
    <w:name w:val="Approval Page Char"/>
    <w:link w:val="ApprovalPage"/>
    <w:rsid w:val="000E099A"/>
    <w:rPr>
      <w:sz w:val="24"/>
      <w:szCs w:val="28"/>
    </w:rPr>
  </w:style>
  <w:style w:type="paragraph" w:customStyle="1" w:styleId="TitlePage">
    <w:name w:val="Title Page"/>
    <w:basedOn w:val="Normal"/>
    <w:link w:val="TitlePageChar"/>
    <w:qFormat/>
    <w:rsid w:val="000E099A"/>
    <w:pPr>
      <w:ind w:firstLine="0"/>
      <w:jc w:val="center"/>
    </w:pPr>
  </w:style>
  <w:style w:type="paragraph" w:customStyle="1" w:styleId="CopyrightPage">
    <w:name w:val="Copyright Page"/>
    <w:basedOn w:val="Normal"/>
    <w:link w:val="CopyrightPageChar"/>
    <w:qFormat/>
    <w:rsid w:val="000E099A"/>
    <w:pPr>
      <w:ind w:firstLine="0"/>
      <w:jc w:val="center"/>
    </w:pPr>
  </w:style>
  <w:style w:type="character" w:customStyle="1" w:styleId="TitlePageChar">
    <w:name w:val="Title Page Char"/>
    <w:link w:val="TitlePage"/>
    <w:rsid w:val="000E099A"/>
    <w:rPr>
      <w:sz w:val="24"/>
      <w:szCs w:val="24"/>
    </w:rPr>
  </w:style>
  <w:style w:type="character" w:customStyle="1" w:styleId="CopyrightPageChar">
    <w:name w:val="Copyright Page Char"/>
    <w:link w:val="CopyrightPage"/>
    <w:rsid w:val="000E099A"/>
    <w:rPr>
      <w:sz w:val="24"/>
      <w:szCs w:val="24"/>
    </w:rPr>
  </w:style>
  <w:style w:type="paragraph" w:styleId="Title">
    <w:name w:val="Title"/>
    <w:basedOn w:val="Heading1"/>
    <w:next w:val="Normal"/>
    <w:link w:val="TitleChar"/>
    <w:rsid w:val="000E099A"/>
  </w:style>
  <w:style w:type="character" w:customStyle="1" w:styleId="TitleChar">
    <w:name w:val="Title Char"/>
    <w:link w:val="Title"/>
    <w:rsid w:val="000E099A"/>
    <w:rPr>
      <w:b/>
      <w:sz w:val="24"/>
      <w:szCs w:val="24"/>
    </w:rPr>
  </w:style>
  <w:style w:type="paragraph" w:styleId="TOC4">
    <w:name w:val="toc 4"/>
    <w:basedOn w:val="Normal"/>
    <w:next w:val="Normal"/>
    <w:autoRedefine/>
    <w:uiPriority w:val="39"/>
    <w:rsid w:val="000E099A"/>
    <w:pPr>
      <w:ind w:left="720"/>
    </w:pPr>
  </w:style>
  <w:style w:type="paragraph" w:styleId="TOC5">
    <w:name w:val="toc 5"/>
    <w:basedOn w:val="Normal"/>
    <w:next w:val="Normal"/>
    <w:autoRedefine/>
    <w:rsid w:val="000E099A"/>
    <w:pPr>
      <w:ind w:left="960"/>
    </w:pPr>
  </w:style>
  <w:style w:type="paragraph" w:styleId="TOC6">
    <w:name w:val="toc 6"/>
    <w:basedOn w:val="Normal"/>
    <w:next w:val="Normal"/>
    <w:autoRedefine/>
    <w:rsid w:val="000E099A"/>
    <w:pPr>
      <w:ind w:left="1200"/>
    </w:pPr>
  </w:style>
  <w:style w:type="paragraph" w:styleId="TOC7">
    <w:name w:val="toc 7"/>
    <w:basedOn w:val="Normal"/>
    <w:next w:val="Normal"/>
    <w:autoRedefine/>
    <w:rsid w:val="000E099A"/>
    <w:pPr>
      <w:ind w:left="1440"/>
    </w:pPr>
  </w:style>
  <w:style w:type="paragraph" w:styleId="TOC8">
    <w:name w:val="toc 8"/>
    <w:basedOn w:val="Normal"/>
    <w:next w:val="Normal"/>
    <w:autoRedefine/>
    <w:rsid w:val="000E099A"/>
    <w:pPr>
      <w:ind w:left="1680"/>
    </w:pPr>
  </w:style>
  <w:style w:type="paragraph" w:styleId="TOC9">
    <w:name w:val="toc 9"/>
    <w:basedOn w:val="Normal"/>
    <w:next w:val="Normal"/>
    <w:autoRedefine/>
    <w:rsid w:val="000E099A"/>
    <w:pPr>
      <w:ind w:left="1920"/>
    </w:pPr>
  </w:style>
  <w:style w:type="paragraph" w:customStyle="1" w:styleId="AppendixHeading2">
    <w:name w:val="Appendix Heading 2"/>
    <w:basedOn w:val="Heading2"/>
    <w:link w:val="AppendixHeading2Char"/>
    <w:qFormat/>
    <w:rsid w:val="000E099A"/>
    <w:pPr>
      <w:jc w:val="center"/>
    </w:pPr>
  </w:style>
  <w:style w:type="paragraph" w:customStyle="1" w:styleId="AppendixHeading3">
    <w:name w:val="Appendix Heading 3"/>
    <w:basedOn w:val="Heading3"/>
    <w:link w:val="AppendixHeading3Char"/>
    <w:rsid w:val="000E099A"/>
  </w:style>
  <w:style w:type="paragraph" w:styleId="Caption">
    <w:name w:val="caption"/>
    <w:basedOn w:val="Normal"/>
    <w:next w:val="Normal"/>
    <w:unhideWhenUsed/>
    <w:qFormat/>
    <w:rsid w:val="000E099A"/>
    <w:pPr>
      <w:spacing w:after="200" w:line="240" w:lineRule="auto"/>
      <w:jc w:val="center"/>
    </w:pPr>
    <w:rPr>
      <w:b/>
      <w:bCs/>
      <w:color w:val="000000" w:themeColor="text1"/>
    </w:rPr>
  </w:style>
  <w:style w:type="character" w:customStyle="1" w:styleId="Heading2Char">
    <w:name w:val="Heading 2 Char"/>
    <w:link w:val="Heading2"/>
    <w:rsid w:val="000E099A"/>
    <w:rPr>
      <w:b/>
      <w:sz w:val="24"/>
      <w:szCs w:val="24"/>
    </w:rPr>
  </w:style>
  <w:style w:type="character" w:customStyle="1" w:styleId="AppendixHeading2Char">
    <w:name w:val="Appendix Heading 2 Char"/>
    <w:link w:val="AppendixHeading2"/>
    <w:rsid w:val="000E099A"/>
    <w:rPr>
      <w:b/>
      <w:sz w:val="24"/>
      <w:szCs w:val="24"/>
    </w:rPr>
  </w:style>
  <w:style w:type="character" w:customStyle="1" w:styleId="Heading3Char">
    <w:name w:val="Heading 3 Char"/>
    <w:link w:val="Heading3"/>
    <w:rsid w:val="000E099A"/>
    <w:rPr>
      <w:b/>
      <w:i/>
      <w:sz w:val="24"/>
      <w:szCs w:val="24"/>
    </w:rPr>
  </w:style>
  <w:style w:type="character" w:customStyle="1" w:styleId="AppendixHeading3Char">
    <w:name w:val="Appendix Heading 3 Char"/>
    <w:link w:val="AppendixHeading3"/>
    <w:rsid w:val="000E099A"/>
    <w:rPr>
      <w:b/>
      <w:i/>
      <w:sz w:val="24"/>
      <w:szCs w:val="24"/>
    </w:rPr>
  </w:style>
  <w:style w:type="paragraph" w:customStyle="1" w:styleId="TitleofDocument">
    <w:name w:val="Title of Document"/>
    <w:basedOn w:val="Title"/>
    <w:link w:val="TitleofDocumentChar"/>
    <w:qFormat/>
    <w:rsid w:val="000E099A"/>
    <w:pPr>
      <w:spacing w:line="240" w:lineRule="auto"/>
    </w:pPr>
    <w:rPr>
      <w:bCs/>
      <w:sz w:val="34"/>
      <w:szCs w:val="32"/>
    </w:rPr>
  </w:style>
  <w:style w:type="character" w:customStyle="1" w:styleId="TitleofDocumentChar">
    <w:name w:val="Title of Document Char"/>
    <w:link w:val="TitleofDocument"/>
    <w:rsid w:val="000E099A"/>
    <w:rPr>
      <w:b/>
      <w:bCs/>
      <w:sz w:val="34"/>
      <w:szCs w:val="32"/>
    </w:rPr>
  </w:style>
  <w:style w:type="paragraph" w:styleId="Bibliography">
    <w:name w:val="Bibliography"/>
    <w:basedOn w:val="Normal"/>
    <w:next w:val="Normal"/>
    <w:uiPriority w:val="37"/>
    <w:unhideWhenUsed/>
    <w:rsid w:val="000E099A"/>
    <w:pPr>
      <w:spacing w:before="120" w:line="360" w:lineRule="auto"/>
      <w:ind w:left="720" w:hanging="720"/>
    </w:pPr>
  </w:style>
  <w:style w:type="paragraph" w:styleId="BalloonText">
    <w:name w:val="Balloon Text"/>
    <w:basedOn w:val="Normal"/>
    <w:link w:val="BalloonTextChar"/>
    <w:rsid w:val="000E099A"/>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0E099A"/>
    <w:rPr>
      <w:rFonts w:ascii="Tahoma" w:hAnsi="Tahoma" w:cs="Tahoma"/>
      <w:sz w:val="16"/>
      <w:szCs w:val="16"/>
    </w:rPr>
  </w:style>
  <w:style w:type="paragraph" w:customStyle="1" w:styleId="BlockQuote">
    <w:name w:val="Block Quote"/>
    <w:basedOn w:val="Normal"/>
    <w:next w:val="Normal"/>
    <w:rsid w:val="000E099A"/>
    <w:pPr>
      <w:spacing w:after="480" w:line="240" w:lineRule="auto"/>
      <w:ind w:left="720" w:firstLine="0"/>
    </w:pPr>
  </w:style>
  <w:style w:type="paragraph" w:customStyle="1" w:styleId="TableBody">
    <w:name w:val="Table Body"/>
    <w:basedOn w:val="Normal"/>
    <w:qFormat/>
    <w:rsid w:val="000E099A"/>
    <w:pPr>
      <w:spacing w:before="120" w:after="120"/>
      <w:ind w:firstLine="0"/>
      <w:jc w:val="left"/>
    </w:pPr>
  </w:style>
  <w:style w:type="character" w:customStyle="1" w:styleId="Heading5Char">
    <w:name w:val="Heading 5 Char"/>
    <w:basedOn w:val="DefaultParagraphFont"/>
    <w:link w:val="Heading5"/>
    <w:semiHidden/>
    <w:rsid w:val="000E099A"/>
    <w:rPr>
      <w:rFonts w:eastAsiaTheme="majorEastAsia" w:cstheme="majorBidi"/>
      <w:sz w:val="24"/>
      <w:szCs w:val="24"/>
      <w:u w:val="single"/>
    </w:rPr>
  </w:style>
  <w:style w:type="paragraph" w:styleId="ListParagraph">
    <w:name w:val="List Paragraph"/>
    <w:basedOn w:val="Normal"/>
    <w:uiPriority w:val="34"/>
    <w:qFormat/>
    <w:rsid w:val="000E099A"/>
    <w:pPr>
      <w:ind w:left="720"/>
      <w:contextualSpacing/>
    </w:pPr>
  </w:style>
  <w:style w:type="character" w:styleId="FollowedHyperlink">
    <w:name w:val="FollowedHyperlink"/>
    <w:basedOn w:val="DefaultParagraphFont"/>
    <w:semiHidden/>
    <w:unhideWhenUsed/>
    <w:rsid w:val="000E099A"/>
    <w:rPr>
      <w:color w:val="800080" w:themeColor="followedHyperlink"/>
      <w:u w:val="single"/>
    </w:rPr>
  </w:style>
  <w:style w:type="character" w:styleId="CommentReference">
    <w:name w:val="annotation reference"/>
    <w:basedOn w:val="DefaultParagraphFont"/>
    <w:semiHidden/>
    <w:unhideWhenUsed/>
    <w:rsid w:val="000E099A"/>
    <w:rPr>
      <w:sz w:val="16"/>
      <w:szCs w:val="16"/>
    </w:rPr>
  </w:style>
  <w:style w:type="paragraph" w:styleId="CommentText">
    <w:name w:val="annotation text"/>
    <w:basedOn w:val="Normal"/>
    <w:link w:val="CommentTextChar"/>
    <w:semiHidden/>
    <w:unhideWhenUsed/>
    <w:rsid w:val="000E099A"/>
    <w:pPr>
      <w:spacing w:line="240" w:lineRule="auto"/>
    </w:pPr>
    <w:rPr>
      <w:sz w:val="20"/>
      <w:szCs w:val="20"/>
    </w:rPr>
  </w:style>
  <w:style w:type="character" w:customStyle="1" w:styleId="CommentTextChar">
    <w:name w:val="Comment Text Char"/>
    <w:basedOn w:val="DefaultParagraphFont"/>
    <w:link w:val="CommentText"/>
    <w:semiHidden/>
    <w:rsid w:val="000E099A"/>
  </w:style>
  <w:style w:type="paragraph" w:styleId="CommentSubject">
    <w:name w:val="annotation subject"/>
    <w:basedOn w:val="CommentText"/>
    <w:next w:val="CommentText"/>
    <w:link w:val="CommentSubjectChar"/>
    <w:semiHidden/>
    <w:unhideWhenUsed/>
    <w:rsid w:val="000E099A"/>
    <w:rPr>
      <w:b/>
      <w:bCs/>
    </w:rPr>
  </w:style>
  <w:style w:type="character" w:customStyle="1" w:styleId="CommentSubjectChar">
    <w:name w:val="Comment Subject Char"/>
    <w:basedOn w:val="CommentTextChar"/>
    <w:link w:val="CommentSubject"/>
    <w:semiHidden/>
    <w:rsid w:val="000E099A"/>
    <w:rPr>
      <w:b/>
      <w:bCs/>
    </w:rPr>
  </w:style>
  <w:style w:type="paragraph" w:customStyle="1" w:styleId="PictureCaption">
    <w:name w:val="Picture Caption"/>
    <w:basedOn w:val="FigureCaption"/>
    <w:qFormat/>
    <w:rsid w:val="000E099A"/>
  </w:style>
  <w:style w:type="paragraph" w:customStyle="1" w:styleId="Abstract">
    <w:name w:val="Abstract"/>
    <w:basedOn w:val="Normal"/>
    <w:qFormat/>
    <w:rsid w:val="000E099A"/>
    <w:pPr>
      <w:spacing w:line="240" w:lineRule="auto"/>
    </w:pPr>
  </w:style>
  <w:style w:type="paragraph" w:customStyle="1" w:styleId="NotesHeading">
    <w:name w:val="Notes Heading"/>
    <w:basedOn w:val="Heading2"/>
    <w:qFormat/>
    <w:rsid w:val="000E099A"/>
    <w:pPr>
      <w:jc w:val="center"/>
    </w:pPr>
  </w:style>
  <w:style w:type="character" w:customStyle="1" w:styleId="Heading8Char">
    <w:name w:val="Heading 8 Char"/>
    <w:basedOn w:val="DefaultParagraphFont"/>
    <w:link w:val="Heading8"/>
    <w:semiHidden/>
    <w:rsid w:val="000E099A"/>
    <w:rPr>
      <w:rFonts w:asciiTheme="majorHAnsi" w:eastAsiaTheme="majorEastAsia" w:hAnsiTheme="majorHAnsi" w:cstheme="majorBidi"/>
      <w:color w:val="272727" w:themeColor="text1" w:themeTint="D8"/>
      <w:sz w:val="21"/>
      <w:szCs w:val="21"/>
    </w:rPr>
  </w:style>
  <w:style w:type="numbering" w:customStyle="1" w:styleId="Style1">
    <w:name w:val="Style1"/>
    <w:uiPriority w:val="99"/>
    <w:rsid w:val="000E099A"/>
    <w:pPr>
      <w:numPr>
        <w:numId w:val="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6807904">
      <w:bodyDiv w:val="1"/>
      <w:marLeft w:val="0"/>
      <w:marRight w:val="0"/>
      <w:marTop w:val="0"/>
      <w:marBottom w:val="0"/>
      <w:divBdr>
        <w:top w:val="none" w:sz="0" w:space="0" w:color="auto"/>
        <w:left w:val="none" w:sz="0" w:space="0" w:color="auto"/>
        <w:bottom w:val="none" w:sz="0" w:space="0" w:color="auto"/>
        <w:right w:val="none" w:sz="0" w:space="0" w:color="auto"/>
      </w:divBdr>
    </w:div>
    <w:div w:id="831483265">
      <w:bodyDiv w:val="1"/>
      <w:marLeft w:val="0"/>
      <w:marRight w:val="0"/>
      <w:marTop w:val="0"/>
      <w:marBottom w:val="0"/>
      <w:divBdr>
        <w:top w:val="none" w:sz="0" w:space="0" w:color="auto"/>
        <w:left w:val="none" w:sz="0" w:space="0" w:color="auto"/>
        <w:bottom w:val="none" w:sz="0" w:space="0" w:color="auto"/>
        <w:right w:val="none" w:sz="0" w:space="0" w:color="auto"/>
      </w:divBdr>
    </w:div>
    <w:div w:id="872813369">
      <w:bodyDiv w:val="1"/>
      <w:marLeft w:val="0"/>
      <w:marRight w:val="0"/>
      <w:marTop w:val="0"/>
      <w:marBottom w:val="0"/>
      <w:divBdr>
        <w:top w:val="none" w:sz="0" w:space="0" w:color="auto"/>
        <w:left w:val="none" w:sz="0" w:space="0" w:color="auto"/>
        <w:bottom w:val="none" w:sz="0" w:space="0" w:color="auto"/>
        <w:right w:val="none" w:sz="0" w:space="0" w:color="auto"/>
      </w:divBdr>
    </w:div>
    <w:div w:id="1094668551">
      <w:bodyDiv w:val="1"/>
      <w:marLeft w:val="0"/>
      <w:marRight w:val="0"/>
      <w:marTop w:val="0"/>
      <w:marBottom w:val="0"/>
      <w:divBdr>
        <w:top w:val="none" w:sz="0" w:space="0" w:color="auto"/>
        <w:left w:val="none" w:sz="0" w:space="0" w:color="auto"/>
        <w:bottom w:val="none" w:sz="0" w:space="0" w:color="auto"/>
        <w:right w:val="none" w:sz="0" w:space="0" w:color="auto"/>
      </w:divBdr>
    </w:div>
    <w:div w:id="1115635210">
      <w:bodyDiv w:val="1"/>
      <w:marLeft w:val="0"/>
      <w:marRight w:val="0"/>
      <w:marTop w:val="0"/>
      <w:marBottom w:val="0"/>
      <w:divBdr>
        <w:top w:val="none" w:sz="0" w:space="0" w:color="auto"/>
        <w:left w:val="none" w:sz="0" w:space="0" w:color="auto"/>
        <w:bottom w:val="none" w:sz="0" w:space="0" w:color="auto"/>
        <w:right w:val="none" w:sz="0" w:space="0" w:color="auto"/>
      </w:divBdr>
    </w:div>
    <w:div w:id="1180046777">
      <w:bodyDiv w:val="1"/>
      <w:marLeft w:val="0"/>
      <w:marRight w:val="0"/>
      <w:marTop w:val="0"/>
      <w:marBottom w:val="0"/>
      <w:divBdr>
        <w:top w:val="none" w:sz="0" w:space="0" w:color="auto"/>
        <w:left w:val="none" w:sz="0" w:space="0" w:color="auto"/>
        <w:bottom w:val="none" w:sz="0" w:space="0" w:color="auto"/>
        <w:right w:val="none" w:sz="0" w:space="0" w:color="auto"/>
      </w:divBdr>
    </w:div>
    <w:div w:id="1470591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header" Target="header11.xml"/><Relationship Id="rId39" Type="http://schemas.openxmlformats.org/officeDocument/2006/relationships/image" Target="media/image3.jpg"/><Relationship Id="rId21" Type="http://schemas.openxmlformats.org/officeDocument/2006/relationships/footer" Target="footer6.xml"/><Relationship Id="rId34" Type="http://schemas.openxmlformats.org/officeDocument/2006/relationships/hyperlink" Target="https://doi.org/10.1080/01431161.2021.1986239"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8.xml"/><Relationship Id="rId29" Type="http://schemas.openxmlformats.org/officeDocument/2006/relationships/hyperlink" Target="https://tex.stackexchange.com/questions/26516/how-to-use-bibe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oter" Target="footer8.xml"/><Relationship Id="rId32" Type="http://schemas.openxmlformats.org/officeDocument/2006/relationships/hyperlink" Target="https://en.wikipedia.org/wiki/Central_Bikol" TargetMode="External"/><Relationship Id="rId37" Type="http://schemas.openxmlformats.org/officeDocument/2006/relationships/header" Target="header13.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0.xml"/><Relationship Id="rId36" Type="http://schemas.openxmlformats.org/officeDocument/2006/relationships/header" Target="header12.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hyperlink" Target="https://en.wikipedia.org/wiki/Central_Biko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footer" Target="footer9.xml"/><Relationship Id="rId30" Type="http://schemas.openxmlformats.org/officeDocument/2006/relationships/hyperlink" Target="https://tex.stackexchange.com/questions/26516/how-to-use-biber" TargetMode="External"/><Relationship Id="rId35" Type="http://schemas.openxmlformats.org/officeDocument/2006/relationships/hyperlink" Target="https://doi.org/10.1080/01431161.2021.1986239"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yperlink" Target="https://en.wikipedia.org/wiki/Central_Bikol" TargetMode="External"/><Relationship Id="rId38" Type="http://schemas.openxmlformats.org/officeDocument/2006/relationships/header" Target="header14.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8.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1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1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1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instruction@cspc_2\forinstruction\IM's\Capstone%20Project%201_BSIT\manuscript%20outline\Updated_Manuscript-Template_2025(with%20system%20develop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CEF34FF-4D6F-4370-8665-8DDF66DC7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Updated_Manuscript-Template_2025(with system development)</Template>
  <TotalTime>87</TotalTime>
  <Pages>23</Pages>
  <Words>1850</Words>
  <Characters>10548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Boise State University</Company>
  <LinksUpToDate>false</LinksUpToDate>
  <CharactersWithSpaces>12374</CharactersWithSpaces>
  <SharedDoc>false</SharedDoc>
  <HLinks>
    <vt:vector size="6" baseType="variant">
      <vt:variant>
        <vt:i4>1900593</vt:i4>
      </vt:variant>
      <vt:variant>
        <vt:i4>68</vt:i4>
      </vt:variant>
      <vt:variant>
        <vt:i4>0</vt:i4>
      </vt:variant>
      <vt:variant>
        <vt:i4>5</vt:i4>
      </vt:variant>
      <vt:variant>
        <vt:lpwstr/>
      </vt:variant>
      <vt:variant>
        <vt:lpwstr>_Toc295225443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CSPC</dc:creator>
  <cp:keywords/>
  <dc:description/>
  <cp:lastModifiedBy>Ichelle F. Baluis</cp:lastModifiedBy>
  <cp:revision>9</cp:revision>
  <cp:lastPrinted>2019-06-24T15:33:00Z</cp:lastPrinted>
  <dcterms:created xsi:type="dcterms:W3CDTF">2025-04-01T12:10:00Z</dcterms:created>
  <dcterms:modified xsi:type="dcterms:W3CDTF">2026-08-10T06:22:00Z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2025-02-21T10:15:54Z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7fa45982-9d6e-406a-b6da-02ac0f3b49ba</vt:lpwstr>
  </property>
  <property fmtid="{D5CDD505-2E9C-101B-9397-08002B2CF9AE}" pid="8" name="MSIP_Label_8a813f4b-519a-4481-a498-85770f517757_ContentBits">
    <vt:lpwstr>0</vt:lpwstr>
  </property>
  <property fmtid="{D5CDD505-2E9C-101B-9397-08002B2CF9AE}" pid="9" name="MSIP_Label_8a813f4b-519a-4481-a498-85770f517757_Tag">
    <vt:lpwstr>50, 3, 0, 1</vt:lpwstr>
  </property>
  <property fmtid="{D5CDD505-2E9C-101B-9397-08002B2CF9AE}" pid="10" name="GrammarlyDocumentId">
    <vt:lpwstr>237358d5-2c78-4b1a-b7e1-ef18a5b61a20</vt:lpwstr>
  </property>
</Properties>
</file>